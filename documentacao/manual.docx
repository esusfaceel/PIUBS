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31870005" w:displacedByCustomXml="next"/>
    <w:bookmarkEnd w:id="0" w:displacedByCustomXml="next"/>
    <w:sdt>
      <w:sdtPr>
        <w:id w:val="-128096315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2A29ADE8" w14:textId="77777777" w:rsidR="00D1760C" w:rsidRDefault="00D1760C">
          <w:r>
            <w:rPr>
              <w:b/>
              <w:bCs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0" wp14:anchorId="2EAE05A0" wp14:editId="651A8C50">
                    <wp:simplePos x="0" y="0"/>
                    <wp:positionH relativeFrom="page">
                      <wp:posOffset>457200</wp:posOffset>
                    </wp:positionH>
                    <wp:positionV relativeFrom="margin">
                      <wp:posOffset>19050</wp:posOffset>
                    </wp:positionV>
                    <wp:extent cx="6153150" cy="6667500"/>
                    <wp:effectExtent l="0" t="0" r="0" b="0"/>
                    <wp:wrapNone/>
                    <wp:docPr id="14" name="Caixa de Texto 14" descr="Título do relatóri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153150" cy="6667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sz w:val="96"/>
                                  </w:rPr>
                                  <w:alias w:val="Título"/>
                                  <w:tag w:val=""/>
                                  <w:id w:val="2115015981"/>
                                  <w:placeholder>
                                    <w:docPart w:val="3E9704AA796144ED940CF656CEAA8A14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910CAE3" w14:textId="77777777" w:rsidR="000B0AB3" w:rsidRPr="005E7B0C" w:rsidRDefault="000B0AB3">
                                    <w:pPr>
                                      <w:pStyle w:val="Ttulo11"/>
                                      <w:rPr>
                                        <w:sz w:val="96"/>
                                      </w:rPr>
                                    </w:pPr>
                                    <w:r>
                                      <w:rPr>
                                        <w:sz w:val="96"/>
                                      </w:rPr>
                                      <w:t>Manual do sistema MS</w:t>
                                    </w:r>
                                  </w:p>
                                </w:sdtContent>
                              </w:sdt>
                              <w:p w14:paraId="14445224" w14:textId="77777777" w:rsidR="000B0AB3" w:rsidRPr="005E7B0C" w:rsidRDefault="000B0AB3">
                                <w:pPr>
                                  <w:pStyle w:val="Subttulo1"/>
                                  <w:ind w:left="144" w:right="720"/>
                                  <w:rPr>
                                    <w:sz w:val="40"/>
                                  </w:rPr>
                                </w:pPr>
                                <w:r w:rsidRPr="005E7B0C">
                                  <w:rPr>
                                    <w:color w:val="auto"/>
                                    <w:sz w:val="40"/>
                                  </w:rPr>
                                  <w:t xml:space="preserve">V. 1.0 - </w:t>
                                </w:r>
                                <w:sdt>
                                  <w:sdtPr>
                                    <w:rPr>
                                      <w:color w:val="auto"/>
                                      <w:sz w:val="40"/>
                                    </w:rPr>
                                    <w:alias w:val="Data"/>
                                    <w:id w:val="1417830956"/>
                                    <w:placeholder>
                                      <w:docPart w:val="C11FCAC77ED64CA0BE55D7A937B629A2"/>
                                    </w:placeholder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8-11-29T00:00:00Z">
                                      <w:dateFormat w:val="yyyy"/>
                                      <w:lid w:val="pt-B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Pr="005E7B0C">
                                      <w:rPr>
                                        <w:color w:val="auto"/>
                                        <w:sz w:val="40"/>
                                      </w:rPr>
                                      <w:t>2018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EAE05A0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4" o:spid="_x0000_s1026" type="#_x0000_t202" alt="Título do relatório" style="position:absolute;margin-left:36pt;margin-top:1.5pt;width:484.5pt;height:52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" o:allowoverlap="f" filled="f" stroked="f" strokeweight=".5pt">
                    <v:textbox inset="0,0,0,0">
                      <w:txbxContent>
                        <w:sdt>
                          <w:sdtPr>
                            <w:rPr>
                              <w:sz w:val="96"/>
                            </w:rPr>
                            <w:alias w:val="Título"/>
                            <w:tag w:val=""/>
                            <w:id w:val="2115015981"/>
                            <w:placeholder>
                              <w:docPart w:val="3E9704AA796144ED940CF656CEAA8A14"/>
                            </w:placeholder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7910CAE3" w14:textId="77777777" w:rsidR="000B0AB3" w:rsidRPr="005E7B0C" w:rsidRDefault="000B0AB3">
                              <w:pPr>
                                <w:pStyle w:val="Ttulo11"/>
                                <w:rPr>
                                  <w:sz w:val="96"/>
                                </w:rPr>
                              </w:pPr>
                              <w:r>
                                <w:rPr>
                                  <w:sz w:val="96"/>
                                </w:rPr>
                                <w:t>Manual do sistema MS</w:t>
                              </w:r>
                            </w:p>
                          </w:sdtContent>
                        </w:sdt>
                        <w:p w14:paraId="14445224" w14:textId="77777777" w:rsidR="000B0AB3" w:rsidRPr="005E7B0C" w:rsidRDefault="000B0AB3">
                          <w:pPr>
                            <w:pStyle w:val="Subttulo1"/>
                            <w:ind w:left="144" w:right="720"/>
                            <w:rPr>
                              <w:sz w:val="40"/>
                            </w:rPr>
                          </w:pPr>
                          <w:r w:rsidRPr="005E7B0C">
                            <w:rPr>
                              <w:color w:val="auto"/>
                              <w:sz w:val="40"/>
                            </w:rPr>
                            <w:t xml:space="preserve">V. 1.0 - </w:t>
                          </w:r>
                          <w:sdt>
                            <w:sdtPr>
                              <w:rPr>
                                <w:color w:val="auto"/>
                                <w:sz w:val="40"/>
                              </w:rPr>
                              <w:alias w:val="Data"/>
                              <w:id w:val="1417830956"/>
                              <w:placeholder>
                                <w:docPart w:val="C11FCAC77ED64CA0BE55D7A937B629A2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8-11-29T00:00:00Z">
                                <w:dateFormat w:val="yyyy"/>
                                <w:lid w:val="pt-B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Pr="005E7B0C">
                                <w:rPr>
                                  <w:color w:val="auto"/>
                                  <w:sz w:val="40"/>
                                </w:rPr>
                                <w:t>2018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b/>
              <w:bCs/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0" wp14:anchorId="4685B3F3" wp14:editId="125557C8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6858000" cy="1775460"/>
                    <wp:effectExtent l="0" t="0" r="0" b="7620"/>
                    <wp:wrapSquare wrapText="bothSides"/>
                    <wp:docPr id="15" name="Caixa de Texto 15" descr="informação do conta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17754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8FF1F7" w14:textId="77777777" w:rsidR="000B0AB3" w:rsidRDefault="00C23E4F">
                                <w:pPr>
                                  <w:pStyle w:val="Ttulodainformao"/>
                                  <w:jc w:val="left"/>
                                </w:pPr>
                                <w:sdt>
                                  <w:sdtPr>
                                    <w:alias w:val="Empresa"/>
                                    <w:tag w:val=" "/>
                                    <w:id w:val="1735350181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B0AB3">
                                      <w:t>UNIFESSPA – Universidade Federal do Sul e Sudeste do Pará</w:t>
                                    </w:r>
                                  </w:sdtContent>
                                </w:sdt>
                              </w:p>
                              <w:tbl>
                                <w:tblPr>
                                  <w:tblW w:w="4986" w:type="pct"/>
                                  <w:jc w:val="right"/>
                                  <w:tblBorders>
                                    <w:top w:val="single" w:sz="8" w:space="0" w:color="000000" w:themeColor="text1"/>
                                  </w:tblBorders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45"/>
                                  <w:gridCol w:w="1608"/>
                                  <w:gridCol w:w="3309"/>
                                </w:tblGrid>
                                <w:tr w:rsidR="000B0AB3" w14:paraId="60F39787" w14:textId="77777777" w:rsidTr="00567128">
                                  <w:trPr>
                                    <w:trHeight w:hRule="exact" w:val="144"/>
                                    <w:jc w:val="right"/>
                                  </w:trPr>
                                  <w:tc>
                                    <w:tcPr>
                                      <w:tcW w:w="2737" w:type="pct"/>
                                    </w:tcPr>
                                    <w:p w14:paraId="35426746" w14:textId="77777777" w:rsidR="000B0AB3" w:rsidRDefault="000B0AB3"/>
                                  </w:tc>
                                  <w:tc>
                                    <w:tcPr>
                                      <w:tcW w:w="740" w:type="pct"/>
                                    </w:tcPr>
                                    <w:p w14:paraId="4F80BA67" w14:textId="77777777" w:rsidR="000B0AB3" w:rsidRDefault="000B0AB3"/>
                                  </w:tc>
                                  <w:tc>
                                    <w:tcPr>
                                      <w:tcW w:w="1523" w:type="pct"/>
                                    </w:tcPr>
                                    <w:p w14:paraId="187BD052" w14:textId="77777777" w:rsidR="000B0AB3" w:rsidRDefault="000B0AB3"/>
                                  </w:tc>
                                </w:tr>
                                <w:tr w:rsidR="000B0AB3" w14:paraId="5E1265EC" w14:textId="77777777" w:rsidTr="00567128">
                                  <w:trPr>
                                    <w:jc w:val="right"/>
                                  </w:trPr>
                                  <w:sdt>
                                    <w:sdtPr>
                                      <w:alias w:val="Endereço"/>
                                      <w:tag w:val=""/>
                                      <w:id w:val="-197652353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2737" w:type="pct"/>
                                          <w:tcMar>
                                            <w:bottom w:w="144" w:type="dxa"/>
                                          </w:tcMar>
                                        </w:tcPr>
                                        <w:p w14:paraId="7C0909A7" w14:textId="77777777" w:rsidR="000B0AB3" w:rsidRDefault="00426200">
                                          <w:pPr>
                                            <w:pStyle w:val="rodap"/>
                                          </w:pPr>
                                          <w:r>
                                            <w:t xml:space="preserve">Folha 31, Quadra 07, Lote Especial, s/n. Bairro: Nova Marabá. Marabá/PA </w:t>
                                          </w:r>
                                          <w:r>
                                            <w:br/>
                                            <w:t>CEP: 68507-590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740" w:type="pct"/>
                                      <w:tcMar>
                                        <w:bottom w:w="144" w:type="dxa"/>
                                      </w:tcMar>
                                    </w:tcPr>
                                    <w:p w14:paraId="01C4564A" w14:textId="77777777" w:rsidR="000B0AB3" w:rsidRDefault="000B0AB3">
                                      <w:pPr>
                                        <w:pStyle w:val="rodap"/>
                                      </w:pPr>
                                    </w:p>
                                  </w:tc>
                                  <w:tc>
                                    <w:tcPr>
                                      <w:tcW w:w="1523" w:type="pct"/>
                                      <w:tcMar>
                                        <w:bottom w:w="144" w:type="dxa"/>
                                      </w:tcMar>
                                    </w:tcPr>
                                    <w:sdt>
                                      <w:sdtPr>
                                        <w:alias w:val="Site"/>
                                        <w:tag w:val=""/>
                                        <w:id w:val="-2109264395"/>
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642F09DB" w14:textId="77777777" w:rsidR="000B0AB3" w:rsidRDefault="000B0AB3">
                                          <w:pPr>
                                            <w:pStyle w:val="rodap"/>
                                          </w:pPr>
                                          <w:r>
                                            <w:t>https://www.unifesspa.edu.br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rFonts w:ascii="Consolas" w:hAnsi="Consolas" w:cs="Consolas"/>
                                          <w:color w:val="0000C0"/>
                                          <w:shd w:val="clear" w:color="auto" w:fill="E8F2FE"/>
                                        </w:rPr>
                                        <w:alias w:val="Email"/>
                                        <w:tag w:val=""/>
                                        <w:id w:val="1873495697"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:text/>
                                      </w:sdtPr>
                                      <w:sdtContent>
                                        <w:p w14:paraId="7B9A0082" w14:textId="77777777" w:rsidR="000B0AB3" w:rsidRDefault="00262C51">
                                          <w:pPr>
                                            <w:pStyle w:val="rodap"/>
                                          </w:pPr>
                                          <w:r w:rsidRPr="00262C51">
                                            <w:rPr>
                                              <w:rFonts w:ascii="Consolas" w:hAnsi="Consolas" w:cs="Consolas"/>
                                              <w:color w:val="0000C0"/>
                                              <w:shd w:val="clear" w:color="auto" w:fill="E8F2FE"/>
                                            </w:rPr>
                                            <w:t>esusfaceel@unifesspa.edu.br</w:t>
                                          </w:r>
                                        </w:p>
                                      </w:sdtContent>
                                    </w:sdt>
                                  </w:tc>
                                </w:tr>
                                <w:tr w:rsidR="000B0AB3" w14:paraId="6382F99A" w14:textId="77777777" w:rsidTr="00567128">
                                  <w:trPr>
                                    <w:trHeight w:hRule="exact" w:val="86"/>
                                    <w:jc w:val="right"/>
                                  </w:trPr>
                                  <w:tc>
                                    <w:tcPr>
                                      <w:tcW w:w="2737" w:type="pct"/>
                                      <w:shd w:val="clear" w:color="auto" w:fill="000000" w:themeFill="text1"/>
                                    </w:tcPr>
                                    <w:p w14:paraId="02DD01C1" w14:textId="77777777" w:rsidR="000B0AB3" w:rsidRDefault="000B0AB3">
                                      <w:pPr>
                                        <w:pStyle w:val="rodap"/>
                                        <w:rPr>
                                          <w:b/>
                                          <w:bCs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740" w:type="pct"/>
                                      <w:shd w:val="clear" w:color="auto" w:fill="000000" w:themeFill="text1"/>
                                    </w:tcPr>
                                    <w:p w14:paraId="7398F59E" w14:textId="77777777" w:rsidR="000B0AB3" w:rsidRDefault="000B0AB3">
                                      <w:pPr>
                                        <w:pStyle w:val="rodap"/>
                                      </w:pPr>
                                    </w:p>
                                  </w:tc>
                                  <w:tc>
                                    <w:tcPr>
                                      <w:tcW w:w="1523" w:type="pct"/>
                                      <w:shd w:val="clear" w:color="auto" w:fill="000000" w:themeFill="text1"/>
                                    </w:tcPr>
                                    <w:p w14:paraId="4E13AA8E" w14:textId="77777777" w:rsidR="000B0AB3" w:rsidRDefault="000B0AB3">
                                      <w:pPr>
                                        <w:pStyle w:val="rodap"/>
                                      </w:pPr>
                                    </w:p>
                                  </w:tc>
                                </w:tr>
                              </w:tbl>
                              <w:p w14:paraId="32AE77FD" w14:textId="77777777" w:rsidR="000B0AB3" w:rsidRDefault="000B0AB3">
                                <w:pPr>
                                  <w:pStyle w:val="Semespaamento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128200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4685B3F3" id="Caixa de Texto 15" o:spid="_x0000_s1027" type="#_x0000_t202" alt="informação do contato" style="position:absolute;margin-left:0;margin-top:0;width:540pt;height:139.8pt;z-index:251662336;visibility:visible;mso-wrap-style:square;mso-width-percent:1282;mso-height-percent:200;mso-wrap-distance-left:9pt;mso-wrap-distance-top:0;mso-wrap-distance-right:9pt;mso-wrap-distance-bottom:0;mso-position-horizontal:center;mso-position-horizontal-relative:page;mso-position-vertical:bottom;mso-position-vertical-relative:margin;mso-width-percent:1282;mso-height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" o:allowoverlap="f" filled="f" stroked="f" strokeweight=".5pt">
                    <v:textbox inset="0,0,0,0">
                      <w:txbxContent>
                        <w:p w14:paraId="288FF1F7" w14:textId="77777777" w:rsidR="000B0AB3" w:rsidRDefault="00C23E4F">
                          <w:pPr>
                            <w:pStyle w:val="Ttulodainformao"/>
                            <w:jc w:val="left"/>
                          </w:pPr>
                          <w:sdt>
                            <w:sdtPr>
                              <w:alias w:val="Empresa"/>
                              <w:tag w:val=" "/>
                              <w:id w:val="1735350181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B0AB3">
                                <w:t>UNIFESSPA – Universidade Federal do Sul e Sudeste do Pará</w:t>
                              </w:r>
                            </w:sdtContent>
                          </w:sdt>
                        </w:p>
                        <w:tbl>
                          <w:tblPr>
                            <w:tblW w:w="4986" w:type="pct"/>
                            <w:jc w:val="right"/>
                            <w:tblBorders>
                              <w:top w:val="single" w:sz="8" w:space="0" w:color="000000" w:themeColor="text1"/>
                            </w:tblBorders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45"/>
                            <w:gridCol w:w="1608"/>
                            <w:gridCol w:w="3309"/>
                          </w:tblGrid>
                          <w:tr w:rsidR="000B0AB3" w14:paraId="60F39787" w14:textId="77777777" w:rsidTr="00567128">
                            <w:trPr>
                              <w:trHeight w:hRule="exact" w:val="144"/>
                              <w:jc w:val="right"/>
                            </w:trPr>
                            <w:tc>
                              <w:tcPr>
                                <w:tcW w:w="2737" w:type="pct"/>
                              </w:tcPr>
                              <w:p w14:paraId="35426746" w14:textId="77777777" w:rsidR="000B0AB3" w:rsidRDefault="000B0AB3"/>
                            </w:tc>
                            <w:tc>
                              <w:tcPr>
                                <w:tcW w:w="740" w:type="pct"/>
                              </w:tcPr>
                              <w:p w14:paraId="4F80BA67" w14:textId="77777777" w:rsidR="000B0AB3" w:rsidRDefault="000B0AB3"/>
                            </w:tc>
                            <w:tc>
                              <w:tcPr>
                                <w:tcW w:w="1523" w:type="pct"/>
                              </w:tcPr>
                              <w:p w14:paraId="187BD052" w14:textId="77777777" w:rsidR="000B0AB3" w:rsidRDefault="000B0AB3"/>
                            </w:tc>
                          </w:tr>
                          <w:tr w:rsidR="000B0AB3" w14:paraId="5E1265EC" w14:textId="77777777" w:rsidTr="00567128">
                            <w:trPr>
                              <w:jc w:val="right"/>
                            </w:trPr>
                            <w:sdt>
                              <w:sdtPr>
                                <w:alias w:val="Endereço"/>
                                <w:tag w:val=""/>
                                <w:id w:val="-197652353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2737" w:type="pct"/>
                                    <w:tcMar>
                                      <w:bottom w:w="144" w:type="dxa"/>
                                    </w:tcMar>
                                  </w:tcPr>
                                  <w:p w14:paraId="7C0909A7" w14:textId="77777777" w:rsidR="000B0AB3" w:rsidRDefault="00426200">
                                    <w:pPr>
                                      <w:pStyle w:val="rodap"/>
                                    </w:pPr>
                                    <w:r>
                                      <w:t xml:space="preserve">Folha 31, Quadra 07, Lote Especial, s/n. Bairro: Nova Marabá. Marabá/PA </w:t>
                                    </w:r>
                                    <w:r>
                                      <w:br/>
                                      <w:t>CEP: 68507-590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740" w:type="pct"/>
                                <w:tcMar>
                                  <w:bottom w:w="144" w:type="dxa"/>
                                </w:tcMar>
                              </w:tcPr>
                              <w:p w14:paraId="01C4564A" w14:textId="77777777" w:rsidR="000B0AB3" w:rsidRDefault="000B0AB3">
                                <w:pPr>
                                  <w:pStyle w:val="rodap"/>
                                </w:pPr>
                              </w:p>
                            </w:tc>
                            <w:tc>
                              <w:tcPr>
                                <w:tcW w:w="1523" w:type="pct"/>
                                <w:tcMar>
                                  <w:bottom w:w="144" w:type="dxa"/>
                                </w:tcMar>
                              </w:tcPr>
                              <w:sdt>
                                <w:sdtPr>
                                  <w:alias w:val="Site"/>
                                  <w:tag w:val=""/>
                                  <w:id w:val="-2109264395"/>
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42F09DB" w14:textId="77777777" w:rsidR="000B0AB3" w:rsidRDefault="000B0AB3">
                                    <w:pPr>
                                      <w:pStyle w:val="rodap"/>
                                    </w:pPr>
                                    <w:r>
                                      <w:t>https://www.unifesspa.edu.br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Consolas" w:hAnsi="Consolas" w:cs="Consolas"/>
                                    <w:color w:val="0000C0"/>
                                    <w:shd w:val="clear" w:color="auto" w:fill="E8F2FE"/>
                                  </w:rPr>
                                  <w:alias w:val="Email"/>
                                  <w:tag w:val=""/>
                                  <w:id w:val="1873495697"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:text/>
                                </w:sdtPr>
                                <w:sdtContent>
                                  <w:p w14:paraId="7B9A0082" w14:textId="77777777" w:rsidR="000B0AB3" w:rsidRDefault="00262C51">
                                    <w:pPr>
                                      <w:pStyle w:val="rodap"/>
                                    </w:pPr>
                                    <w:r w:rsidRPr="00262C51">
                                      <w:rPr>
                                        <w:rFonts w:ascii="Consolas" w:hAnsi="Consolas" w:cs="Consolas"/>
                                        <w:color w:val="0000C0"/>
                                        <w:shd w:val="clear" w:color="auto" w:fill="E8F2FE"/>
                                      </w:rPr>
                                      <w:t>esusfaceel@unifesspa.edu.br</w:t>
                                    </w:r>
                                  </w:p>
                                </w:sdtContent>
                              </w:sdt>
                            </w:tc>
                          </w:tr>
                          <w:tr w:rsidR="000B0AB3" w14:paraId="6382F99A" w14:textId="77777777" w:rsidTr="00567128">
                            <w:trPr>
                              <w:trHeight w:hRule="exact" w:val="86"/>
                              <w:jc w:val="right"/>
                            </w:trPr>
                            <w:tc>
                              <w:tcPr>
                                <w:tcW w:w="2737" w:type="pct"/>
                                <w:shd w:val="clear" w:color="auto" w:fill="000000" w:themeFill="text1"/>
                              </w:tcPr>
                              <w:p w14:paraId="02DD01C1" w14:textId="77777777" w:rsidR="000B0AB3" w:rsidRDefault="000B0AB3">
                                <w:pPr>
                                  <w:pStyle w:val="rodap"/>
                                  <w:rPr>
                                    <w:b/>
                                    <w:bCs/>
                                  </w:rPr>
                                </w:pPr>
                              </w:p>
                            </w:tc>
                            <w:tc>
                              <w:tcPr>
                                <w:tcW w:w="740" w:type="pct"/>
                                <w:shd w:val="clear" w:color="auto" w:fill="000000" w:themeFill="text1"/>
                              </w:tcPr>
                              <w:p w14:paraId="7398F59E" w14:textId="77777777" w:rsidR="000B0AB3" w:rsidRDefault="000B0AB3">
                                <w:pPr>
                                  <w:pStyle w:val="rodap"/>
                                </w:pPr>
                              </w:p>
                            </w:tc>
                            <w:tc>
                              <w:tcPr>
                                <w:tcW w:w="1523" w:type="pct"/>
                                <w:shd w:val="clear" w:color="auto" w:fill="000000" w:themeFill="text1"/>
                              </w:tcPr>
                              <w:p w14:paraId="4E13AA8E" w14:textId="77777777" w:rsidR="000B0AB3" w:rsidRDefault="000B0AB3">
                                <w:pPr>
                                  <w:pStyle w:val="rodap"/>
                                </w:pPr>
                              </w:p>
                            </w:tc>
                          </w:tr>
                        </w:tbl>
                        <w:p w14:paraId="32AE77FD" w14:textId="77777777" w:rsidR="000B0AB3" w:rsidRDefault="000B0AB3">
                          <w:pPr>
                            <w:pStyle w:val="Semespaamento"/>
                          </w:pP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</w:p>
        <w:p w14:paraId="1C016CDC" w14:textId="77777777" w:rsidR="00D1760C" w:rsidRDefault="00D1760C"/>
        <w:p w14:paraId="7DB9E3A6" w14:textId="77777777" w:rsidR="00D1760C" w:rsidRDefault="00D1760C"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404040" w:themeColor="text1" w:themeTint="BF"/>
          <w:sz w:val="20"/>
          <w:szCs w:val="20"/>
        </w:rPr>
        <w:id w:val="112265409"/>
        <w:docPartObj>
          <w:docPartGallery w:val="Table of Contents"/>
          <w:docPartUnique/>
        </w:docPartObj>
      </w:sdtPr>
      <w:sdtEndPr/>
      <w:sdtContent>
        <w:p w14:paraId="5F5F4C31" w14:textId="77777777" w:rsidR="006B4626" w:rsidRPr="006B4626" w:rsidRDefault="006B4626" w:rsidP="006B4626">
          <w:pPr>
            <w:pStyle w:val="CabealhodoSumrio"/>
            <w:spacing w:before="0" w:after="360"/>
            <w:rPr>
              <w:color w:val="EF4623" w:themeColor="accent1"/>
              <w:sz w:val="44"/>
              <w:szCs w:val="44"/>
            </w:rPr>
          </w:pPr>
          <w:r w:rsidRPr="006B4626">
            <w:rPr>
              <w:color w:val="EF4623" w:themeColor="accent1"/>
              <w:sz w:val="44"/>
              <w:szCs w:val="44"/>
            </w:rPr>
            <w:t>Sumário</w:t>
          </w:r>
        </w:p>
        <w:p w14:paraId="65FADB6D" w14:textId="5D7B6996" w:rsidR="000D2B71" w:rsidRDefault="006B4626">
          <w:pPr>
            <w:pStyle w:val="Sumrio10"/>
            <w:tabs>
              <w:tab w:val="right" w:leader="underscore" w:pos="84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532196790" w:history="1">
            <w:r w:rsidR="000D2B71" w:rsidRPr="00867E1E">
              <w:rPr>
                <w:rStyle w:val="Hyperlink"/>
                <w:noProof/>
              </w:rPr>
              <w:t>Configurações recomendadas</w:t>
            </w:r>
            <w:r w:rsidR="000D2B71">
              <w:rPr>
                <w:noProof/>
                <w:webHidden/>
              </w:rPr>
              <w:tab/>
            </w:r>
            <w:r w:rsidR="000D2B71">
              <w:rPr>
                <w:noProof/>
                <w:webHidden/>
              </w:rPr>
              <w:fldChar w:fldCharType="begin"/>
            </w:r>
            <w:r w:rsidR="000D2B71">
              <w:rPr>
                <w:noProof/>
                <w:webHidden/>
              </w:rPr>
              <w:instrText xml:space="preserve"> PAGEREF _Toc532196790 \h </w:instrText>
            </w:r>
            <w:r w:rsidR="000D2B71">
              <w:rPr>
                <w:noProof/>
                <w:webHidden/>
              </w:rPr>
            </w:r>
            <w:r w:rsidR="000D2B71">
              <w:rPr>
                <w:noProof/>
                <w:webHidden/>
              </w:rPr>
              <w:fldChar w:fldCharType="separate"/>
            </w:r>
            <w:r w:rsidR="00262C51">
              <w:rPr>
                <w:noProof/>
                <w:webHidden/>
              </w:rPr>
              <w:t>1</w:t>
            </w:r>
            <w:r w:rsidR="000D2B71">
              <w:rPr>
                <w:noProof/>
                <w:webHidden/>
              </w:rPr>
              <w:fldChar w:fldCharType="end"/>
            </w:r>
          </w:hyperlink>
        </w:p>
        <w:p w14:paraId="63C0C674" w14:textId="42BE8631" w:rsidR="000D2B71" w:rsidRDefault="00C23E4F">
          <w:pPr>
            <w:pStyle w:val="Sumrio10"/>
            <w:tabs>
              <w:tab w:val="right" w:leader="underscore" w:pos="84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532196791" w:history="1">
            <w:r w:rsidR="000D2B71" w:rsidRPr="00867E1E">
              <w:rPr>
                <w:rStyle w:val="Hyperlink"/>
                <w:noProof/>
              </w:rPr>
              <w:t>Acesso ao sistema</w:t>
            </w:r>
            <w:r w:rsidR="000D2B71">
              <w:rPr>
                <w:noProof/>
                <w:webHidden/>
              </w:rPr>
              <w:tab/>
            </w:r>
            <w:r w:rsidR="000D2B71">
              <w:rPr>
                <w:noProof/>
                <w:webHidden/>
              </w:rPr>
              <w:fldChar w:fldCharType="begin"/>
            </w:r>
            <w:r w:rsidR="000D2B71">
              <w:rPr>
                <w:noProof/>
                <w:webHidden/>
              </w:rPr>
              <w:instrText xml:space="preserve"> PAGEREF _Toc532196791 \h </w:instrText>
            </w:r>
            <w:r w:rsidR="000D2B71">
              <w:rPr>
                <w:noProof/>
                <w:webHidden/>
              </w:rPr>
            </w:r>
            <w:r w:rsidR="000D2B71">
              <w:rPr>
                <w:noProof/>
                <w:webHidden/>
              </w:rPr>
              <w:fldChar w:fldCharType="separate"/>
            </w:r>
            <w:r w:rsidR="00262C51">
              <w:rPr>
                <w:noProof/>
                <w:webHidden/>
              </w:rPr>
              <w:t>2</w:t>
            </w:r>
            <w:r w:rsidR="000D2B71">
              <w:rPr>
                <w:noProof/>
                <w:webHidden/>
              </w:rPr>
              <w:fldChar w:fldCharType="end"/>
            </w:r>
          </w:hyperlink>
        </w:p>
        <w:p w14:paraId="758A3285" w14:textId="7D968D9B" w:rsidR="000D2B71" w:rsidRDefault="00C23E4F">
          <w:pPr>
            <w:pStyle w:val="Sumrio10"/>
            <w:tabs>
              <w:tab w:val="right" w:leader="underscore" w:pos="84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532196792" w:history="1">
            <w:r w:rsidR="000D2B71" w:rsidRPr="00867E1E">
              <w:rPr>
                <w:rStyle w:val="Hyperlink"/>
                <w:noProof/>
              </w:rPr>
              <w:t>Usuário</w:t>
            </w:r>
            <w:r w:rsidR="000D2B71">
              <w:rPr>
                <w:noProof/>
                <w:webHidden/>
              </w:rPr>
              <w:tab/>
            </w:r>
            <w:r w:rsidR="000D2B71">
              <w:rPr>
                <w:noProof/>
                <w:webHidden/>
              </w:rPr>
              <w:fldChar w:fldCharType="begin"/>
            </w:r>
            <w:r w:rsidR="000D2B71">
              <w:rPr>
                <w:noProof/>
                <w:webHidden/>
              </w:rPr>
              <w:instrText xml:space="preserve"> PAGEREF _Toc532196792 \h </w:instrText>
            </w:r>
            <w:r w:rsidR="000D2B71">
              <w:rPr>
                <w:noProof/>
                <w:webHidden/>
              </w:rPr>
            </w:r>
            <w:r w:rsidR="000D2B71">
              <w:rPr>
                <w:noProof/>
                <w:webHidden/>
              </w:rPr>
              <w:fldChar w:fldCharType="separate"/>
            </w:r>
            <w:r w:rsidR="00262C51">
              <w:rPr>
                <w:noProof/>
                <w:webHidden/>
              </w:rPr>
              <w:t>4</w:t>
            </w:r>
            <w:r w:rsidR="000D2B71">
              <w:rPr>
                <w:noProof/>
                <w:webHidden/>
              </w:rPr>
              <w:fldChar w:fldCharType="end"/>
            </w:r>
          </w:hyperlink>
        </w:p>
        <w:p w14:paraId="51C1051D" w14:textId="4B6443A6" w:rsidR="000D2B71" w:rsidRDefault="00C23E4F">
          <w:pPr>
            <w:pStyle w:val="Sumrio10"/>
            <w:tabs>
              <w:tab w:val="right" w:leader="underscore" w:pos="84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532196793" w:history="1">
            <w:r w:rsidR="000D2B71" w:rsidRPr="00867E1E">
              <w:rPr>
                <w:rStyle w:val="Hyperlink"/>
                <w:noProof/>
              </w:rPr>
              <w:t>IES</w:t>
            </w:r>
            <w:r w:rsidR="000D2B71">
              <w:rPr>
                <w:noProof/>
                <w:webHidden/>
              </w:rPr>
              <w:tab/>
            </w:r>
            <w:r w:rsidR="000D2B71">
              <w:rPr>
                <w:noProof/>
                <w:webHidden/>
              </w:rPr>
              <w:fldChar w:fldCharType="begin"/>
            </w:r>
            <w:r w:rsidR="000D2B71">
              <w:rPr>
                <w:noProof/>
                <w:webHidden/>
              </w:rPr>
              <w:instrText xml:space="preserve"> PAGEREF _Toc532196793 \h </w:instrText>
            </w:r>
            <w:r w:rsidR="000D2B71">
              <w:rPr>
                <w:noProof/>
                <w:webHidden/>
              </w:rPr>
            </w:r>
            <w:r w:rsidR="000D2B71">
              <w:rPr>
                <w:noProof/>
                <w:webHidden/>
              </w:rPr>
              <w:fldChar w:fldCharType="separate"/>
            </w:r>
            <w:r w:rsidR="00262C51">
              <w:rPr>
                <w:noProof/>
                <w:webHidden/>
              </w:rPr>
              <w:t>9</w:t>
            </w:r>
            <w:r w:rsidR="000D2B71">
              <w:rPr>
                <w:noProof/>
                <w:webHidden/>
              </w:rPr>
              <w:fldChar w:fldCharType="end"/>
            </w:r>
          </w:hyperlink>
        </w:p>
        <w:p w14:paraId="74EDF97B" w14:textId="4505B073" w:rsidR="000D2B71" w:rsidRDefault="00C23E4F">
          <w:pPr>
            <w:pStyle w:val="Sumrio10"/>
            <w:tabs>
              <w:tab w:val="right" w:leader="underscore" w:pos="84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532196794" w:history="1">
            <w:r w:rsidR="000D2B71" w:rsidRPr="00867E1E">
              <w:rPr>
                <w:rStyle w:val="Hyperlink"/>
                <w:noProof/>
              </w:rPr>
              <w:t>UBS</w:t>
            </w:r>
            <w:r w:rsidR="000D2B71">
              <w:rPr>
                <w:noProof/>
                <w:webHidden/>
              </w:rPr>
              <w:tab/>
            </w:r>
            <w:r w:rsidR="000D2B71">
              <w:rPr>
                <w:noProof/>
                <w:webHidden/>
              </w:rPr>
              <w:fldChar w:fldCharType="begin"/>
            </w:r>
            <w:r w:rsidR="000D2B71">
              <w:rPr>
                <w:noProof/>
                <w:webHidden/>
              </w:rPr>
              <w:instrText xml:space="preserve"> PAGEREF _Toc532196794 \h </w:instrText>
            </w:r>
            <w:r w:rsidR="000D2B71">
              <w:rPr>
                <w:noProof/>
                <w:webHidden/>
              </w:rPr>
            </w:r>
            <w:r w:rsidR="000D2B71">
              <w:rPr>
                <w:noProof/>
                <w:webHidden/>
              </w:rPr>
              <w:fldChar w:fldCharType="separate"/>
            </w:r>
            <w:r w:rsidR="00262C51">
              <w:rPr>
                <w:noProof/>
                <w:webHidden/>
              </w:rPr>
              <w:t>11</w:t>
            </w:r>
            <w:r w:rsidR="000D2B71">
              <w:rPr>
                <w:noProof/>
                <w:webHidden/>
              </w:rPr>
              <w:fldChar w:fldCharType="end"/>
            </w:r>
          </w:hyperlink>
        </w:p>
        <w:p w14:paraId="6888DC9E" w14:textId="220A1F64" w:rsidR="000D2B71" w:rsidRDefault="00C23E4F">
          <w:pPr>
            <w:pStyle w:val="Sumrio10"/>
            <w:tabs>
              <w:tab w:val="right" w:leader="underscore" w:pos="84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532196795" w:history="1">
            <w:r w:rsidR="000D2B71" w:rsidRPr="00867E1E">
              <w:rPr>
                <w:rStyle w:val="Hyperlink"/>
                <w:noProof/>
              </w:rPr>
              <w:t>Empresa</w:t>
            </w:r>
            <w:r w:rsidR="000D2B71">
              <w:rPr>
                <w:noProof/>
                <w:webHidden/>
              </w:rPr>
              <w:tab/>
            </w:r>
            <w:r w:rsidR="000D2B71">
              <w:rPr>
                <w:noProof/>
                <w:webHidden/>
              </w:rPr>
              <w:fldChar w:fldCharType="begin"/>
            </w:r>
            <w:r w:rsidR="000D2B71">
              <w:rPr>
                <w:noProof/>
                <w:webHidden/>
              </w:rPr>
              <w:instrText xml:space="preserve"> PAGEREF _Toc532196795 \h </w:instrText>
            </w:r>
            <w:r w:rsidR="000D2B71">
              <w:rPr>
                <w:noProof/>
                <w:webHidden/>
              </w:rPr>
            </w:r>
            <w:r w:rsidR="000D2B71">
              <w:rPr>
                <w:noProof/>
                <w:webHidden/>
              </w:rPr>
              <w:fldChar w:fldCharType="separate"/>
            </w:r>
            <w:r w:rsidR="00262C51">
              <w:rPr>
                <w:noProof/>
                <w:webHidden/>
              </w:rPr>
              <w:t>13</w:t>
            </w:r>
            <w:r w:rsidR="000D2B71">
              <w:rPr>
                <w:noProof/>
                <w:webHidden/>
              </w:rPr>
              <w:fldChar w:fldCharType="end"/>
            </w:r>
          </w:hyperlink>
        </w:p>
        <w:p w14:paraId="658479D4" w14:textId="64CA31D7" w:rsidR="000D2B71" w:rsidRDefault="00C23E4F">
          <w:pPr>
            <w:pStyle w:val="Sumrio10"/>
            <w:tabs>
              <w:tab w:val="right" w:leader="underscore" w:pos="84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532196796" w:history="1">
            <w:r w:rsidR="000D2B71" w:rsidRPr="00867E1E">
              <w:rPr>
                <w:rStyle w:val="Hyperlink"/>
                <w:noProof/>
              </w:rPr>
              <w:t>Município</w:t>
            </w:r>
            <w:r w:rsidR="000D2B71">
              <w:rPr>
                <w:noProof/>
                <w:webHidden/>
              </w:rPr>
              <w:tab/>
            </w:r>
            <w:r w:rsidR="000D2B71">
              <w:rPr>
                <w:noProof/>
                <w:webHidden/>
              </w:rPr>
              <w:fldChar w:fldCharType="begin"/>
            </w:r>
            <w:r w:rsidR="000D2B71">
              <w:rPr>
                <w:noProof/>
                <w:webHidden/>
              </w:rPr>
              <w:instrText xml:space="preserve"> PAGEREF _Toc532196796 \h </w:instrText>
            </w:r>
            <w:r w:rsidR="000D2B71">
              <w:rPr>
                <w:noProof/>
                <w:webHidden/>
              </w:rPr>
            </w:r>
            <w:r w:rsidR="000D2B71">
              <w:rPr>
                <w:noProof/>
                <w:webHidden/>
              </w:rPr>
              <w:fldChar w:fldCharType="separate"/>
            </w:r>
            <w:r w:rsidR="00262C51">
              <w:rPr>
                <w:noProof/>
                <w:webHidden/>
              </w:rPr>
              <w:t>16</w:t>
            </w:r>
            <w:r w:rsidR="000D2B71">
              <w:rPr>
                <w:noProof/>
                <w:webHidden/>
              </w:rPr>
              <w:fldChar w:fldCharType="end"/>
            </w:r>
          </w:hyperlink>
        </w:p>
        <w:p w14:paraId="2642B174" w14:textId="2792C715" w:rsidR="000D2B71" w:rsidRDefault="00C23E4F">
          <w:pPr>
            <w:pStyle w:val="Sumrio10"/>
            <w:tabs>
              <w:tab w:val="right" w:leader="underscore" w:pos="84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532196797" w:history="1">
            <w:r w:rsidR="000D2B71" w:rsidRPr="00867E1E">
              <w:rPr>
                <w:rStyle w:val="Hyperlink"/>
                <w:noProof/>
              </w:rPr>
              <w:t>Perguntas relatório Visita In Loco</w:t>
            </w:r>
            <w:r w:rsidR="000D2B71">
              <w:rPr>
                <w:noProof/>
                <w:webHidden/>
              </w:rPr>
              <w:tab/>
            </w:r>
            <w:r w:rsidR="000D2B71">
              <w:rPr>
                <w:noProof/>
                <w:webHidden/>
              </w:rPr>
              <w:fldChar w:fldCharType="begin"/>
            </w:r>
            <w:r w:rsidR="000D2B71">
              <w:rPr>
                <w:noProof/>
                <w:webHidden/>
              </w:rPr>
              <w:instrText xml:space="preserve"> PAGEREF _Toc532196797 \h </w:instrText>
            </w:r>
            <w:r w:rsidR="000D2B71">
              <w:rPr>
                <w:noProof/>
                <w:webHidden/>
              </w:rPr>
            </w:r>
            <w:r w:rsidR="000D2B71">
              <w:rPr>
                <w:noProof/>
                <w:webHidden/>
              </w:rPr>
              <w:fldChar w:fldCharType="separate"/>
            </w:r>
            <w:r w:rsidR="00262C51">
              <w:rPr>
                <w:noProof/>
                <w:webHidden/>
              </w:rPr>
              <w:t>17</w:t>
            </w:r>
            <w:r w:rsidR="000D2B71">
              <w:rPr>
                <w:noProof/>
                <w:webHidden/>
              </w:rPr>
              <w:fldChar w:fldCharType="end"/>
            </w:r>
          </w:hyperlink>
        </w:p>
        <w:p w14:paraId="679E7725" w14:textId="3459D8A7" w:rsidR="000D2B71" w:rsidRDefault="00C23E4F">
          <w:pPr>
            <w:pStyle w:val="Sumrio10"/>
            <w:tabs>
              <w:tab w:val="right" w:leader="underscore" w:pos="84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532196798" w:history="1">
            <w:r w:rsidR="000D2B71" w:rsidRPr="00867E1E">
              <w:rPr>
                <w:rStyle w:val="Hyperlink"/>
                <w:noProof/>
              </w:rPr>
              <w:t>Relatório Visita In Loco</w:t>
            </w:r>
            <w:r w:rsidR="000D2B71">
              <w:rPr>
                <w:noProof/>
                <w:webHidden/>
              </w:rPr>
              <w:tab/>
            </w:r>
            <w:r w:rsidR="000D2B71">
              <w:rPr>
                <w:noProof/>
                <w:webHidden/>
              </w:rPr>
              <w:fldChar w:fldCharType="begin"/>
            </w:r>
            <w:r w:rsidR="000D2B71">
              <w:rPr>
                <w:noProof/>
                <w:webHidden/>
              </w:rPr>
              <w:instrText xml:space="preserve"> PAGEREF _Toc532196798 \h </w:instrText>
            </w:r>
            <w:r w:rsidR="000D2B71">
              <w:rPr>
                <w:noProof/>
                <w:webHidden/>
              </w:rPr>
            </w:r>
            <w:r w:rsidR="000D2B71">
              <w:rPr>
                <w:noProof/>
                <w:webHidden/>
              </w:rPr>
              <w:fldChar w:fldCharType="separate"/>
            </w:r>
            <w:r w:rsidR="00262C51">
              <w:rPr>
                <w:noProof/>
                <w:webHidden/>
              </w:rPr>
              <w:t>20</w:t>
            </w:r>
            <w:r w:rsidR="000D2B71">
              <w:rPr>
                <w:noProof/>
                <w:webHidden/>
              </w:rPr>
              <w:fldChar w:fldCharType="end"/>
            </w:r>
          </w:hyperlink>
        </w:p>
        <w:p w14:paraId="454DB5A3" w14:textId="2A7C2F0F" w:rsidR="000D2B71" w:rsidRDefault="00C23E4F">
          <w:pPr>
            <w:pStyle w:val="Sumrio10"/>
            <w:tabs>
              <w:tab w:val="right" w:leader="underscore" w:pos="84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532196799" w:history="1">
            <w:r w:rsidR="000D2B71" w:rsidRPr="00867E1E">
              <w:rPr>
                <w:rStyle w:val="Hyperlink"/>
                <w:noProof/>
              </w:rPr>
              <w:t>Relatório Solução de controvérsia</w:t>
            </w:r>
            <w:r w:rsidR="000D2B71">
              <w:rPr>
                <w:noProof/>
                <w:webHidden/>
              </w:rPr>
              <w:tab/>
            </w:r>
            <w:r w:rsidR="000D2B71">
              <w:rPr>
                <w:noProof/>
                <w:webHidden/>
              </w:rPr>
              <w:fldChar w:fldCharType="begin"/>
            </w:r>
            <w:r w:rsidR="000D2B71">
              <w:rPr>
                <w:noProof/>
                <w:webHidden/>
              </w:rPr>
              <w:instrText xml:space="preserve"> PAGEREF _Toc532196799 \h </w:instrText>
            </w:r>
            <w:r w:rsidR="000D2B71">
              <w:rPr>
                <w:noProof/>
                <w:webHidden/>
              </w:rPr>
            </w:r>
            <w:r w:rsidR="000D2B71">
              <w:rPr>
                <w:noProof/>
                <w:webHidden/>
              </w:rPr>
              <w:fldChar w:fldCharType="separate"/>
            </w:r>
            <w:r w:rsidR="00262C51">
              <w:rPr>
                <w:noProof/>
                <w:webHidden/>
              </w:rPr>
              <w:t>23</w:t>
            </w:r>
            <w:r w:rsidR="000D2B71">
              <w:rPr>
                <w:noProof/>
                <w:webHidden/>
              </w:rPr>
              <w:fldChar w:fldCharType="end"/>
            </w:r>
          </w:hyperlink>
        </w:p>
        <w:p w14:paraId="513DF6F8" w14:textId="4889640A" w:rsidR="000D2B71" w:rsidRDefault="00C23E4F">
          <w:pPr>
            <w:pStyle w:val="Sumrio10"/>
            <w:tabs>
              <w:tab w:val="right" w:leader="underscore" w:pos="84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532196800" w:history="1">
            <w:r w:rsidR="000D2B71" w:rsidRPr="00867E1E">
              <w:rPr>
                <w:rStyle w:val="Hyperlink"/>
                <w:noProof/>
              </w:rPr>
              <w:t>Informações de Contato</w:t>
            </w:r>
            <w:r w:rsidR="000D2B71">
              <w:rPr>
                <w:noProof/>
                <w:webHidden/>
              </w:rPr>
              <w:tab/>
            </w:r>
            <w:r w:rsidR="000D2B71">
              <w:rPr>
                <w:noProof/>
                <w:webHidden/>
              </w:rPr>
              <w:fldChar w:fldCharType="begin"/>
            </w:r>
            <w:r w:rsidR="000D2B71">
              <w:rPr>
                <w:noProof/>
                <w:webHidden/>
              </w:rPr>
              <w:instrText xml:space="preserve"> PAGEREF _Toc532196800 \h </w:instrText>
            </w:r>
            <w:r w:rsidR="000D2B71">
              <w:rPr>
                <w:noProof/>
                <w:webHidden/>
              </w:rPr>
            </w:r>
            <w:r w:rsidR="000D2B71">
              <w:rPr>
                <w:noProof/>
                <w:webHidden/>
              </w:rPr>
              <w:fldChar w:fldCharType="separate"/>
            </w:r>
            <w:r w:rsidR="00262C51">
              <w:rPr>
                <w:noProof/>
                <w:webHidden/>
              </w:rPr>
              <w:t>27</w:t>
            </w:r>
            <w:r w:rsidR="000D2B71">
              <w:rPr>
                <w:noProof/>
                <w:webHidden/>
              </w:rPr>
              <w:fldChar w:fldCharType="end"/>
            </w:r>
          </w:hyperlink>
        </w:p>
        <w:p w14:paraId="5138703E" w14:textId="0CBAE99A" w:rsidR="000D2B71" w:rsidRDefault="00C23E4F">
          <w:pPr>
            <w:pStyle w:val="Sumrio10"/>
            <w:tabs>
              <w:tab w:val="right" w:leader="underscore" w:pos="84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532196801" w:history="1">
            <w:r w:rsidR="000D2B71" w:rsidRPr="00867E1E">
              <w:rPr>
                <w:rStyle w:val="Hyperlink"/>
                <w:noProof/>
              </w:rPr>
              <w:t>Informações da instituição desenvolvedora</w:t>
            </w:r>
            <w:r w:rsidR="000D2B71">
              <w:rPr>
                <w:noProof/>
                <w:webHidden/>
              </w:rPr>
              <w:tab/>
            </w:r>
            <w:r w:rsidR="000D2B71">
              <w:rPr>
                <w:noProof/>
                <w:webHidden/>
              </w:rPr>
              <w:fldChar w:fldCharType="begin"/>
            </w:r>
            <w:r w:rsidR="000D2B71">
              <w:rPr>
                <w:noProof/>
                <w:webHidden/>
              </w:rPr>
              <w:instrText xml:space="preserve"> PAGEREF _Toc532196801 \h </w:instrText>
            </w:r>
            <w:r w:rsidR="000D2B71">
              <w:rPr>
                <w:noProof/>
                <w:webHidden/>
              </w:rPr>
            </w:r>
            <w:r w:rsidR="000D2B71">
              <w:rPr>
                <w:noProof/>
                <w:webHidden/>
              </w:rPr>
              <w:fldChar w:fldCharType="separate"/>
            </w:r>
            <w:r w:rsidR="00262C51">
              <w:rPr>
                <w:noProof/>
                <w:webHidden/>
              </w:rPr>
              <w:t>27</w:t>
            </w:r>
            <w:r w:rsidR="000D2B71">
              <w:rPr>
                <w:noProof/>
                <w:webHidden/>
              </w:rPr>
              <w:fldChar w:fldCharType="end"/>
            </w:r>
          </w:hyperlink>
        </w:p>
        <w:p w14:paraId="7D36E6CB" w14:textId="77777777" w:rsidR="006B4626" w:rsidRDefault="006B4626">
          <w:r>
            <w:fldChar w:fldCharType="end"/>
          </w:r>
        </w:p>
      </w:sdtContent>
    </w:sdt>
    <w:p w14:paraId="3E40E5A5" w14:textId="77777777" w:rsidR="007B2E12" w:rsidRDefault="007B2E12"/>
    <w:p w14:paraId="5AB6B3FF" w14:textId="77777777" w:rsidR="007B2E12" w:rsidRDefault="007B2E12">
      <w:pPr>
        <w:sectPr w:rsidR="007B2E12" w:rsidSect="00050DA9">
          <w:headerReference w:type="default" r:id="rId10"/>
          <w:pgSz w:w="11907" w:h="16839" w:code="9"/>
          <w:pgMar w:top="1417" w:right="1701" w:bottom="1417" w:left="1701" w:header="1148" w:footer="709" w:gutter="0"/>
          <w:pgNumType w:fmt="lowerRoman" w:start="0"/>
          <w:cols w:space="720"/>
          <w:titlePg/>
          <w:docGrid w:linePitch="360"/>
        </w:sectPr>
      </w:pPr>
    </w:p>
    <w:p w14:paraId="2E241B4C" w14:textId="77777777" w:rsidR="007B2E12" w:rsidRPr="00C21F5A" w:rsidRDefault="00902E54">
      <w:pPr>
        <w:pStyle w:val="ttulo10"/>
      </w:pPr>
      <w:bookmarkStart w:id="1" w:name="_Toc532196790"/>
      <w:r>
        <w:lastRenderedPageBreak/>
        <w:t>Configurações recomendadas</w:t>
      </w:r>
      <w:bookmarkEnd w:id="1"/>
    </w:p>
    <w:p w14:paraId="3A380E66" w14:textId="77777777" w:rsidR="007D011D" w:rsidRDefault="00830B35" w:rsidP="007D011D">
      <w:pPr>
        <w:jc w:val="both"/>
        <w:rPr>
          <w:sz w:val="24"/>
        </w:rPr>
      </w:pPr>
      <w:r w:rsidRPr="004E2F99">
        <w:rPr>
          <w:sz w:val="24"/>
        </w:rPr>
        <w:t>O sistema de monitoramento do Processo de Informatização de Unidades Básicas de saúde</w:t>
      </w:r>
      <w:r w:rsidR="00A80145" w:rsidRPr="004E2F99">
        <w:rPr>
          <w:sz w:val="24"/>
        </w:rPr>
        <w:t xml:space="preserve"> – PIUBS, foi desenvolvido na plataforma Web a fim de ser acessível em todo território nacional.</w:t>
      </w:r>
      <w:r w:rsidR="007D011D">
        <w:rPr>
          <w:sz w:val="24"/>
        </w:rPr>
        <w:t xml:space="preserve"> O mesmo também é composto de responsividade, o que torna acessível de todos os tipos de dispositivos Desktop e Mobile.</w:t>
      </w:r>
      <w:r w:rsidR="00A80145" w:rsidRPr="004E2F99">
        <w:rPr>
          <w:sz w:val="24"/>
        </w:rPr>
        <w:t xml:space="preserve"> </w:t>
      </w:r>
    </w:p>
    <w:p w14:paraId="138D2617" w14:textId="77777777" w:rsidR="007B2E12" w:rsidRPr="004E2F99" w:rsidRDefault="00A80145" w:rsidP="007D011D">
      <w:pPr>
        <w:jc w:val="both"/>
        <w:rPr>
          <w:sz w:val="24"/>
        </w:rPr>
      </w:pPr>
      <w:r w:rsidRPr="004E2F99">
        <w:rPr>
          <w:sz w:val="24"/>
        </w:rPr>
        <w:t>Para isso, se faz necessário uma conexão local com a internet.</w:t>
      </w:r>
    </w:p>
    <w:p w14:paraId="28FAFB53" w14:textId="77777777" w:rsidR="007B2E12" w:rsidRPr="00C21F5A" w:rsidRDefault="00A80145">
      <w:pPr>
        <w:pStyle w:val="ttulo2"/>
      </w:pPr>
      <w:r>
        <w:t>Requisitos</w:t>
      </w:r>
    </w:p>
    <w:p w14:paraId="3F88771E" w14:textId="77777777" w:rsidR="007B2E12" w:rsidRPr="004E2F99" w:rsidRDefault="00A80145" w:rsidP="004E2F99">
      <w:pPr>
        <w:pStyle w:val="PargrafodaLista"/>
        <w:numPr>
          <w:ilvl w:val="0"/>
          <w:numId w:val="6"/>
        </w:numPr>
        <w:spacing w:after="0"/>
        <w:rPr>
          <w:sz w:val="24"/>
        </w:rPr>
      </w:pPr>
      <w:r w:rsidRPr="004E2F99">
        <w:rPr>
          <w:sz w:val="24"/>
        </w:rPr>
        <w:t>Navegador de internet</w:t>
      </w:r>
    </w:p>
    <w:p w14:paraId="714E9D2D" w14:textId="77777777" w:rsidR="00A80145" w:rsidRPr="004E2F99" w:rsidRDefault="00A80145" w:rsidP="004E2F99">
      <w:pPr>
        <w:spacing w:after="0"/>
        <w:ind w:left="720"/>
        <w:rPr>
          <w:sz w:val="24"/>
        </w:rPr>
      </w:pPr>
      <w:r w:rsidRPr="004E2F99">
        <w:rPr>
          <w:sz w:val="24"/>
        </w:rPr>
        <w:t>Sugestões</w:t>
      </w:r>
    </w:p>
    <w:p w14:paraId="6FF0BB09" w14:textId="77777777" w:rsidR="00A80145" w:rsidRPr="004E2F99" w:rsidRDefault="00A80145" w:rsidP="00A80145">
      <w:pPr>
        <w:pStyle w:val="PargrafodaLista"/>
        <w:numPr>
          <w:ilvl w:val="1"/>
          <w:numId w:val="6"/>
        </w:numPr>
        <w:rPr>
          <w:sz w:val="24"/>
        </w:rPr>
      </w:pPr>
      <w:r w:rsidRPr="004E2F99">
        <w:rPr>
          <w:sz w:val="24"/>
        </w:rPr>
        <w:t>Google Chrome</w:t>
      </w:r>
    </w:p>
    <w:p w14:paraId="0144337F" w14:textId="77777777" w:rsidR="00A80145" w:rsidRPr="004E2F99" w:rsidRDefault="00A80145" w:rsidP="004E2F99">
      <w:pPr>
        <w:pStyle w:val="PargrafodaLista"/>
        <w:numPr>
          <w:ilvl w:val="1"/>
          <w:numId w:val="6"/>
        </w:numPr>
        <w:spacing w:after="240"/>
        <w:rPr>
          <w:sz w:val="24"/>
        </w:rPr>
      </w:pPr>
      <w:r w:rsidRPr="004E2F99">
        <w:rPr>
          <w:sz w:val="24"/>
        </w:rPr>
        <w:t>Mozilla Firefox</w:t>
      </w:r>
    </w:p>
    <w:p w14:paraId="30783FEB" w14:textId="77777777" w:rsidR="00A80145" w:rsidRPr="004E2F99" w:rsidRDefault="004E2F99" w:rsidP="004E2F99">
      <w:pPr>
        <w:pStyle w:val="PargrafodaLista"/>
        <w:numPr>
          <w:ilvl w:val="0"/>
          <w:numId w:val="6"/>
        </w:numPr>
      </w:pPr>
      <w:r w:rsidRPr="004E2F99">
        <w:rPr>
          <w:sz w:val="24"/>
        </w:rPr>
        <w:t>Leitor de PDF</w:t>
      </w:r>
    </w:p>
    <w:p w14:paraId="1038D75E" w14:textId="77777777" w:rsidR="004E2F99" w:rsidRPr="008064EC" w:rsidRDefault="004E2F99" w:rsidP="00AB0EFD">
      <w:pPr>
        <w:shd w:val="clear" w:color="auto" w:fill="808080" w:themeFill="background1" w:themeFillShade="80"/>
        <w:ind w:left="360"/>
        <w:rPr>
          <w:color w:val="EAEAEA" w:themeColor="accent3" w:themeTint="33"/>
          <w:sz w:val="24"/>
        </w:rPr>
      </w:pPr>
      <w:r w:rsidRPr="008064EC">
        <w:rPr>
          <w:color w:val="EAEAEA" w:themeColor="accent3" w:themeTint="33"/>
          <w:sz w:val="24"/>
        </w:rPr>
        <w:t>Recomendamos que mantenha seu navegador sempre atualizado, a fim de obter uma melhor experiência do sistema</w:t>
      </w:r>
      <w:r w:rsidR="00AB0EFD">
        <w:rPr>
          <w:color w:val="EAEAEA" w:themeColor="accent3" w:themeTint="33"/>
          <w:sz w:val="24"/>
        </w:rPr>
        <w:t>.</w:t>
      </w:r>
    </w:p>
    <w:p w14:paraId="6FAAEA94" w14:textId="77777777" w:rsidR="007B2E12" w:rsidRPr="00C21F5A" w:rsidRDefault="004E2F99">
      <w:pPr>
        <w:pStyle w:val="ttulo10"/>
      </w:pPr>
      <w:bookmarkStart w:id="2" w:name="_Toc532196791"/>
      <w:r>
        <w:lastRenderedPageBreak/>
        <w:t>Acesso ao sistema</w:t>
      </w:r>
      <w:bookmarkEnd w:id="2"/>
    </w:p>
    <w:p w14:paraId="0AF62585" w14:textId="77777777" w:rsidR="00460BD5" w:rsidRDefault="004E2F99" w:rsidP="007D011D">
      <w:pPr>
        <w:jc w:val="both"/>
        <w:rPr>
          <w:sz w:val="24"/>
        </w:rPr>
      </w:pPr>
      <w:r w:rsidRPr="00CC3158">
        <w:rPr>
          <w:sz w:val="24"/>
        </w:rPr>
        <w:t xml:space="preserve">Para </w:t>
      </w:r>
      <w:r w:rsidR="00033629" w:rsidRPr="00CC3158">
        <w:rPr>
          <w:sz w:val="24"/>
        </w:rPr>
        <w:t>realizar login</w:t>
      </w:r>
      <w:r w:rsidRPr="00CC3158">
        <w:rPr>
          <w:sz w:val="24"/>
        </w:rPr>
        <w:t xml:space="preserve"> </w:t>
      </w:r>
      <w:r w:rsidR="00033629" w:rsidRPr="00CC3158">
        <w:rPr>
          <w:sz w:val="24"/>
        </w:rPr>
        <w:t>n</w:t>
      </w:r>
      <w:r w:rsidRPr="00CC3158">
        <w:rPr>
          <w:sz w:val="24"/>
        </w:rPr>
        <w:t xml:space="preserve">o sistema, </w:t>
      </w:r>
      <w:r w:rsidR="00033629" w:rsidRPr="00CC3158">
        <w:rPr>
          <w:sz w:val="24"/>
        </w:rPr>
        <w:t xml:space="preserve">acesse o link </w:t>
      </w:r>
      <w:hyperlink r:id="rId11" w:history="1">
        <w:r w:rsidR="00033629" w:rsidRPr="00CC3158">
          <w:rPr>
            <w:rStyle w:val="Hyperlink"/>
            <w:sz w:val="22"/>
          </w:rPr>
          <w:t>http://esusfaceel.unifesspa.edu.br</w:t>
        </w:r>
      </w:hyperlink>
      <w:r w:rsidR="00033629" w:rsidRPr="00CC3158">
        <w:rPr>
          <w:sz w:val="22"/>
        </w:rPr>
        <w:t xml:space="preserve">. </w:t>
      </w:r>
      <w:r w:rsidR="00033629" w:rsidRPr="00CC3158">
        <w:rPr>
          <w:sz w:val="24"/>
        </w:rPr>
        <w:t>Nele você utilizará o login e senha fornecidos por um administrador do sistema</w:t>
      </w:r>
      <w:r w:rsidR="00460BD5">
        <w:rPr>
          <w:sz w:val="24"/>
        </w:rPr>
        <w:t xml:space="preserve"> e clicar em no botão “ENTRAR”</w:t>
      </w:r>
      <w:r w:rsidR="00033629" w:rsidRPr="00CC3158">
        <w:rPr>
          <w:sz w:val="24"/>
        </w:rPr>
        <w:t>.</w:t>
      </w:r>
    </w:p>
    <w:p w14:paraId="200A10D9" w14:textId="77777777" w:rsidR="007B2E12" w:rsidRDefault="00CC3158" w:rsidP="000F14D8">
      <w:pPr>
        <w:spacing w:after="0"/>
        <w:jc w:val="both"/>
        <w:rPr>
          <w:sz w:val="24"/>
        </w:rPr>
      </w:pPr>
      <w:r>
        <w:rPr>
          <w:noProof/>
        </w:rPr>
        <w:drawing>
          <wp:inline distT="0" distB="0" distL="0" distR="0" wp14:anchorId="6F1559B6" wp14:editId="211F94F4">
            <wp:extent cx="5200650" cy="24955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50AC8" w14:textId="77777777" w:rsidR="00CC3158" w:rsidRPr="00CC3158" w:rsidRDefault="00CC3158" w:rsidP="00CC3158">
      <w:pPr>
        <w:jc w:val="center"/>
      </w:pPr>
      <w:r w:rsidRPr="00CC3158">
        <w:t xml:space="preserve">Imagem 1: </w:t>
      </w:r>
      <w:r>
        <w:t>Tela de login.</w:t>
      </w:r>
    </w:p>
    <w:p w14:paraId="36EB6C1B" w14:textId="77777777" w:rsidR="00CC3158" w:rsidRPr="00C21F5A" w:rsidRDefault="00CC3158" w:rsidP="00CC3158">
      <w:pPr>
        <w:pStyle w:val="ttulo2"/>
      </w:pPr>
      <w:r>
        <w:t>Recuperação de senha</w:t>
      </w:r>
    </w:p>
    <w:p w14:paraId="009F0C4C" w14:textId="77777777" w:rsidR="00C32E55" w:rsidRDefault="00C32E55" w:rsidP="007D011D">
      <w:pPr>
        <w:jc w:val="both"/>
        <w:rPr>
          <w:noProof/>
        </w:rPr>
      </w:pPr>
      <w:r>
        <w:rPr>
          <w:sz w:val="24"/>
        </w:rPr>
        <w:t>Para solicitar a recuperação de senha, você deve ir a tela de login e clicar no link “Esqueceu a senha?”, que fica logo abaixo o botão “ENTRAR”.</w:t>
      </w:r>
    </w:p>
    <w:p w14:paraId="70A773D5" w14:textId="77777777" w:rsidR="00CC3158" w:rsidRDefault="00C32E55" w:rsidP="000F14D8">
      <w:pPr>
        <w:spacing w:after="0"/>
        <w:jc w:val="center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A2159A" wp14:editId="0C23A14C">
                <wp:simplePos x="0" y="0"/>
                <wp:positionH relativeFrom="column">
                  <wp:posOffset>1879648</wp:posOffset>
                </wp:positionH>
                <wp:positionV relativeFrom="paragraph">
                  <wp:posOffset>1948987</wp:posOffset>
                </wp:positionV>
                <wp:extent cx="643356" cy="134032"/>
                <wp:effectExtent l="0" t="0" r="23495" b="18415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356" cy="134032"/>
                        </a:xfrm>
                        <a:prstGeom prst="rect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E0ED57" id="Retângulo 4" o:spid="_x0000_s1026" style="position:absolute;margin-left:148pt;margin-top:153.45pt;width:50.65pt;height:10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" filled="f" strokecolor="#7f1d09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DEF86BF" wp14:editId="791138AE">
            <wp:extent cx="2295525" cy="219075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89" t="2290" r="30953" b="12214"/>
                    <a:stretch/>
                  </pic:blipFill>
                  <pic:spPr bwMode="auto">
                    <a:xfrm>
                      <a:off x="0" y="0"/>
                      <a:ext cx="2318752" cy="221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3A35F" w14:textId="77777777" w:rsidR="00C32E55" w:rsidRPr="00C32E55" w:rsidRDefault="00C32E55" w:rsidP="00C32E55">
      <w:pPr>
        <w:jc w:val="center"/>
      </w:pPr>
      <w:r w:rsidRPr="00C32E55">
        <w:t>Imagem 2: Tela login ampliada.</w:t>
      </w:r>
    </w:p>
    <w:p w14:paraId="036F5599" w14:textId="77777777" w:rsidR="007D011D" w:rsidRDefault="007D011D" w:rsidP="007D011D">
      <w:pPr>
        <w:jc w:val="both"/>
        <w:rPr>
          <w:sz w:val="24"/>
        </w:rPr>
      </w:pPr>
      <w:r>
        <w:rPr>
          <w:sz w:val="24"/>
        </w:rPr>
        <w:t>Em seguida insira seu login e seu e-mail cadastrados no sistema e click no botão “</w:t>
      </w:r>
      <w:r w:rsidR="00460BD5">
        <w:rPr>
          <w:sz w:val="24"/>
        </w:rPr>
        <w:t>RECUPERAR</w:t>
      </w:r>
      <w:r>
        <w:rPr>
          <w:sz w:val="24"/>
        </w:rPr>
        <w:t>”.</w:t>
      </w:r>
    </w:p>
    <w:p w14:paraId="61337924" w14:textId="77777777" w:rsidR="007D011D" w:rsidRDefault="007D011D" w:rsidP="000F14D8">
      <w:pPr>
        <w:spacing w:after="0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24B86F9C" wp14:editId="529E8C03">
            <wp:extent cx="3619500" cy="177872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66" r="17614" b="33591"/>
                    <a:stretch/>
                  </pic:blipFill>
                  <pic:spPr bwMode="auto">
                    <a:xfrm>
                      <a:off x="0" y="0"/>
                      <a:ext cx="3623098" cy="1780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B3A84" w14:textId="77777777" w:rsidR="00A67DC5" w:rsidRPr="00C32E55" w:rsidRDefault="00A67DC5" w:rsidP="00A67DC5">
      <w:pPr>
        <w:jc w:val="center"/>
      </w:pPr>
      <w:r w:rsidRPr="00C32E55">
        <w:t xml:space="preserve">Imagem </w:t>
      </w:r>
      <w:r>
        <w:t>3</w:t>
      </w:r>
      <w:r w:rsidRPr="00C32E55">
        <w:t xml:space="preserve">: </w:t>
      </w:r>
      <w:r>
        <w:t>Tela de solicitação de recuperação de senha</w:t>
      </w:r>
      <w:r w:rsidRPr="00C32E55">
        <w:t>.</w:t>
      </w:r>
    </w:p>
    <w:p w14:paraId="3FC084AA" w14:textId="77777777" w:rsidR="00C32E55" w:rsidRDefault="007D011D" w:rsidP="007D011D">
      <w:pPr>
        <w:jc w:val="both"/>
        <w:rPr>
          <w:sz w:val="24"/>
        </w:rPr>
      </w:pPr>
      <w:r>
        <w:rPr>
          <w:sz w:val="24"/>
        </w:rPr>
        <w:t>Um e-mail com informações deverá chegar em sua caixa de entrada. Acesse o link para cadastrar uma nova senha</w:t>
      </w:r>
      <w:r w:rsidR="00021128">
        <w:rPr>
          <w:sz w:val="24"/>
        </w:rPr>
        <w:t>.</w:t>
      </w:r>
    </w:p>
    <w:p w14:paraId="57AE35C3" w14:textId="77777777" w:rsidR="00460BD5" w:rsidRPr="00132C25" w:rsidRDefault="00460BD5" w:rsidP="00132C25">
      <w:pPr>
        <w:shd w:val="clear" w:color="auto" w:fill="808080" w:themeFill="background1" w:themeFillShade="80"/>
        <w:jc w:val="both"/>
        <w:rPr>
          <w:color w:val="FFFFFF" w:themeColor="background1"/>
          <w:sz w:val="24"/>
        </w:rPr>
      </w:pPr>
      <w:r w:rsidRPr="00132C25">
        <w:rPr>
          <w:color w:val="FFFFFF" w:themeColor="background1"/>
          <w:sz w:val="24"/>
        </w:rPr>
        <w:t>Caso o e-mail não chegue em 5 minutos verifique sua caixa de spam.</w:t>
      </w:r>
    </w:p>
    <w:p w14:paraId="51516908" w14:textId="77777777" w:rsidR="007B2E12" w:rsidRPr="00460BD5" w:rsidRDefault="00AB0EFD" w:rsidP="00460BD5">
      <w:pPr>
        <w:pStyle w:val="ttulo10"/>
      </w:pPr>
      <w:bookmarkStart w:id="3" w:name="_Toc532196792"/>
      <w:r>
        <w:lastRenderedPageBreak/>
        <w:t>U</w:t>
      </w:r>
      <w:r w:rsidR="00460BD5">
        <w:t>suário</w:t>
      </w:r>
      <w:bookmarkEnd w:id="3"/>
    </w:p>
    <w:p w14:paraId="3B374707" w14:textId="77777777" w:rsidR="00AB0EFD" w:rsidRPr="00AB0EFD" w:rsidRDefault="00AB0EFD" w:rsidP="00AB0EFD">
      <w:pPr>
        <w:pStyle w:val="ttulo2"/>
      </w:pPr>
      <w:r>
        <w:t>Cadastro</w:t>
      </w:r>
    </w:p>
    <w:p w14:paraId="52AC9954" w14:textId="77777777" w:rsidR="006250B4" w:rsidRDefault="00460BD5" w:rsidP="000F14D8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 w:rsidRPr="006250B4">
        <w:rPr>
          <w:sz w:val="24"/>
        </w:rPr>
        <w:t xml:space="preserve">Após realizar login no sistema </w:t>
      </w:r>
      <w:r w:rsidR="0044469D" w:rsidRPr="006250B4">
        <w:rPr>
          <w:sz w:val="24"/>
        </w:rPr>
        <w:t>com perfil de administrador</w:t>
      </w:r>
      <w:r w:rsidR="006250B4" w:rsidRPr="006250B4">
        <w:rPr>
          <w:sz w:val="24"/>
        </w:rPr>
        <w:t xml:space="preserve">, </w:t>
      </w:r>
      <w:r w:rsidR="00CC5A76">
        <w:rPr>
          <w:sz w:val="24"/>
        </w:rPr>
        <w:t xml:space="preserve">na barra de menu, </w:t>
      </w:r>
      <w:r w:rsidR="006250B4" w:rsidRPr="006250B4">
        <w:rPr>
          <w:sz w:val="24"/>
        </w:rPr>
        <w:t>acesse o menu “Cadastros” e em seguida click na opção “Usuário”.</w:t>
      </w:r>
    </w:p>
    <w:p w14:paraId="428317CA" w14:textId="77777777" w:rsidR="007B2E12" w:rsidRDefault="006250B4" w:rsidP="000F14D8">
      <w:pPr>
        <w:pStyle w:val="Listacommarcadores"/>
        <w:numPr>
          <w:ilvl w:val="0"/>
          <w:numId w:val="0"/>
        </w:numPr>
        <w:spacing w:before="0" w:after="0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276E2EDA" wp14:editId="490819EA">
            <wp:extent cx="5200650" cy="25146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465EB" w14:textId="77777777" w:rsidR="006250B4" w:rsidRDefault="006250B4" w:rsidP="000F14D8">
      <w:pPr>
        <w:pStyle w:val="Listacommarcadores"/>
        <w:numPr>
          <w:ilvl w:val="0"/>
          <w:numId w:val="0"/>
        </w:numPr>
        <w:spacing w:after="180"/>
        <w:jc w:val="center"/>
      </w:pPr>
      <w:r w:rsidRPr="006250B4">
        <w:t>Imagem 4: Tela principal.</w:t>
      </w:r>
    </w:p>
    <w:p w14:paraId="0736B16E" w14:textId="77777777" w:rsidR="000F14D8" w:rsidRDefault="000F14D8" w:rsidP="000F14D8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>
        <w:rPr>
          <w:sz w:val="24"/>
        </w:rPr>
        <w:t>Na tela de cadastro d</w:t>
      </w:r>
      <w:r w:rsidR="00AB776A">
        <w:rPr>
          <w:sz w:val="24"/>
        </w:rPr>
        <w:t>e</w:t>
      </w:r>
      <w:r>
        <w:rPr>
          <w:sz w:val="24"/>
        </w:rPr>
        <w:t xml:space="preserve"> usuário, preencha todos os campos marcados com o asterisco azul (</w:t>
      </w:r>
      <w:r w:rsidRPr="000F14D8">
        <w:rPr>
          <w:color w:val="0070C0"/>
          <w:sz w:val="24"/>
        </w:rPr>
        <w:t>*</w:t>
      </w:r>
      <w:r>
        <w:rPr>
          <w:sz w:val="24"/>
        </w:rPr>
        <w:t>), pois são campos obrigatórios.</w:t>
      </w:r>
    </w:p>
    <w:p w14:paraId="58418042" w14:textId="77777777" w:rsidR="006250B4" w:rsidRDefault="000F14D8" w:rsidP="000F14D8">
      <w:pPr>
        <w:pStyle w:val="Listacommarcadores"/>
        <w:numPr>
          <w:ilvl w:val="0"/>
          <w:numId w:val="0"/>
        </w:numPr>
        <w:spacing w:after="0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56D7131A" wp14:editId="1404B845">
            <wp:extent cx="5200650" cy="24574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23FC3" w14:textId="77777777" w:rsidR="000F14D8" w:rsidRDefault="000F14D8" w:rsidP="000F14D8">
      <w:pPr>
        <w:pStyle w:val="Listacommarcadores"/>
        <w:numPr>
          <w:ilvl w:val="0"/>
          <w:numId w:val="0"/>
        </w:numPr>
        <w:spacing w:after="180"/>
        <w:jc w:val="center"/>
      </w:pPr>
      <w:r w:rsidRPr="000F14D8">
        <w:t>Imagem 5: Tela de cadastro de usuário.</w:t>
      </w:r>
    </w:p>
    <w:p w14:paraId="79B5093B" w14:textId="77777777" w:rsidR="000F14D8" w:rsidRDefault="000F14D8" w:rsidP="000F14D8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>
        <w:rPr>
          <w:sz w:val="24"/>
        </w:rPr>
        <w:t>Após o preenchimento dos dados pessoais, documentos e dados institucionais, click no botão “Avançar”, localizado na parte inferior da página.</w:t>
      </w:r>
    </w:p>
    <w:p w14:paraId="31302421" w14:textId="77777777" w:rsidR="00826C95" w:rsidRDefault="000F14D8" w:rsidP="000F14D8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>
        <w:rPr>
          <w:sz w:val="24"/>
        </w:rPr>
        <w:lastRenderedPageBreak/>
        <w:t xml:space="preserve">Em seguida </w:t>
      </w:r>
      <w:r w:rsidR="00826C95">
        <w:rPr>
          <w:sz w:val="24"/>
        </w:rPr>
        <w:t>click no botão “SELECIONAR AVATAR” para escolher um avatar que representará o usuário que está em cadastro, após insira o login e a senha do novo usuário. No campo “Confirmar Senha:” insira a senha novamente para confirmar se a senha digitada anteriormente é realmente a desejada. Por fim selecione o perfil deste novo usuário</w:t>
      </w:r>
      <w:r w:rsidR="007371BA">
        <w:rPr>
          <w:sz w:val="24"/>
        </w:rPr>
        <w:t xml:space="preserve"> e click no botão “Salvar”.</w:t>
      </w:r>
    </w:p>
    <w:p w14:paraId="1EE6DE08" w14:textId="77777777" w:rsidR="00826C95" w:rsidRPr="00C21F5A" w:rsidRDefault="00826C95" w:rsidP="00AB0EFD">
      <w:pPr>
        <w:pStyle w:val="ttulo2"/>
        <w:ind w:firstLine="720"/>
      </w:pPr>
      <w:r>
        <w:t>Administrador</w:t>
      </w:r>
    </w:p>
    <w:p w14:paraId="19E09CCB" w14:textId="77777777" w:rsidR="00826C95" w:rsidRDefault="00826C95" w:rsidP="00AB0EFD">
      <w:pPr>
        <w:pStyle w:val="Listacommarcadores"/>
        <w:numPr>
          <w:ilvl w:val="0"/>
          <w:numId w:val="0"/>
        </w:numPr>
        <w:spacing w:before="0" w:after="180"/>
        <w:ind w:left="720"/>
        <w:jc w:val="both"/>
        <w:rPr>
          <w:sz w:val="24"/>
        </w:rPr>
      </w:pPr>
      <w:r>
        <w:rPr>
          <w:sz w:val="24"/>
        </w:rPr>
        <w:t xml:space="preserve">O perfil de Administrador permite que o usuário possa acesso a todas as funcionalidades do sistema, como: criar novos usuários, cadastrar UBS, alterar relatórios de Visita In Loco, </w:t>
      </w:r>
      <w:r w:rsidR="008844C3">
        <w:rPr>
          <w:sz w:val="24"/>
        </w:rPr>
        <w:t>deletar Solução de controvérsia e entre outras funcionalidades.</w:t>
      </w:r>
    </w:p>
    <w:p w14:paraId="58EBE0F3" w14:textId="77777777" w:rsidR="008844C3" w:rsidRDefault="008844C3" w:rsidP="00AB0EFD">
      <w:pPr>
        <w:pStyle w:val="ttulo2"/>
        <w:ind w:firstLine="720"/>
      </w:pPr>
      <w:r>
        <w:t>Colaborador</w:t>
      </w:r>
    </w:p>
    <w:p w14:paraId="6C21B5DF" w14:textId="77777777" w:rsidR="008844C3" w:rsidRDefault="008844C3" w:rsidP="00AB0EFD">
      <w:pPr>
        <w:pStyle w:val="Listacommarcadores"/>
        <w:numPr>
          <w:ilvl w:val="0"/>
          <w:numId w:val="0"/>
        </w:numPr>
        <w:spacing w:before="0" w:after="180"/>
        <w:ind w:left="720"/>
        <w:jc w:val="both"/>
        <w:rPr>
          <w:sz w:val="24"/>
        </w:rPr>
      </w:pPr>
      <w:r>
        <w:rPr>
          <w:sz w:val="24"/>
        </w:rPr>
        <w:t xml:space="preserve">O perfil de colaborador permite que o usuário </w:t>
      </w:r>
      <w:r w:rsidR="00213E4C">
        <w:rPr>
          <w:sz w:val="24"/>
        </w:rPr>
        <w:t xml:space="preserve">tenha acesso a algumas funcionalidades do sistema, tais como: cadastrar uma Visita In Loco, cadastrar Solução de controvérsia, listar UBS entre outras. Porém este perfil não pode cadastrar usuários, cadastrar UBS, deletar e editar quais quer </w:t>
      </w:r>
      <w:r w:rsidR="007371BA">
        <w:rPr>
          <w:sz w:val="24"/>
        </w:rPr>
        <w:t>dados do sistema exceto os que o mesmo cadastrou.</w:t>
      </w:r>
      <w:r w:rsidR="00213E4C">
        <w:rPr>
          <w:sz w:val="24"/>
        </w:rPr>
        <w:t xml:space="preserve"> </w:t>
      </w:r>
    </w:p>
    <w:p w14:paraId="644B25EB" w14:textId="77777777" w:rsidR="000F14D8" w:rsidRDefault="00826C95" w:rsidP="000F14D8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141DF128" wp14:editId="5BB946F3">
            <wp:extent cx="5200650" cy="25146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A9697" w14:textId="77777777" w:rsidR="007371BA" w:rsidRDefault="007371BA" w:rsidP="007371BA">
      <w:pPr>
        <w:pStyle w:val="Listacommarcadores"/>
        <w:numPr>
          <w:ilvl w:val="0"/>
          <w:numId w:val="0"/>
        </w:numPr>
        <w:spacing w:after="180"/>
        <w:jc w:val="center"/>
      </w:pPr>
      <w:r w:rsidRPr="000F14D8">
        <w:t xml:space="preserve">Imagem </w:t>
      </w:r>
      <w:r>
        <w:t>6</w:t>
      </w:r>
      <w:r w:rsidRPr="000F14D8">
        <w:t>: Tela de cadastro de usuário</w:t>
      </w:r>
      <w:r>
        <w:t xml:space="preserve"> – parte 2</w:t>
      </w:r>
      <w:r w:rsidRPr="000F14D8">
        <w:t>.</w:t>
      </w:r>
    </w:p>
    <w:p w14:paraId="7570001C" w14:textId="77777777" w:rsidR="00812796" w:rsidRPr="00C21F5A" w:rsidRDefault="00812796" w:rsidP="00812796">
      <w:pPr>
        <w:pStyle w:val="ttulo2"/>
      </w:pPr>
      <w:r>
        <w:t>Alterar meus dados</w:t>
      </w:r>
    </w:p>
    <w:p w14:paraId="64C12988" w14:textId="77777777" w:rsidR="001A52EE" w:rsidRDefault="001A52EE" w:rsidP="001A52EE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 w:rsidRPr="006250B4">
        <w:rPr>
          <w:sz w:val="24"/>
        </w:rPr>
        <w:t xml:space="preserve">Após realizar login no sistema, </w:t>
      </w:r>
      <w:r>
        <w:rPr>
          <w:sz w:val="24"/>
        </w:rPr>
        <w:t xml:space="preserve">na barra de menu (apresentada na imagem 4), </w:t>
      </w:r>
      <w:r w:rsidRPr="006250B4">
        <w:rPr>
          <w:sz w:val="24"/>
        </w:rPr>
        <w:t xml:space="preserve">acesse o menu </w:t>
      </w:r>
      <w:r>
        <w:rPr>
          <w:sz w:val="24"/>
        </w:rPr>
        <w:t>do usuário</w:t>
      </w:r>
      <w:r w:rsidRPr="006250B4">
        <w:rPr>
          <w:sz w:val="24"/>
        </w:rPr>
        <w:t xml:space="preserve"> </w:t>
      </w:r>
      <w:r>
        <w:rPr>
          <w:sz w:val="24"/>
        </w:rPr>
        <w:t xml:space="preserve">localizado no canto direito da tela (presente com o nome do usuário), </w:t>
      </w:r>
      <w:r w:rsidRPr="006250B4">
        <w:rPr>
          <w:sz w:val="24"/>
        </w:rPr>
        <w:t>e em seguida click na opção “</w:t>
      </w:r>
      <w:r>
        <w:rPr>
          <w:sz w:val="24"/>
        </w:rPr>
        <w:t>Alterar meus dados</w:t>
      </w:r>
      <w:r w:rsidRPr="006250B4">
        <w:rPr>
          <w:sz w:val="24"/>
        </w:rPr>
        <w:t>”.</w:t>
      </w:r>
    </w:p>
    <w:p w14:paraId="61632DE1" w14:textId="77777777" w:rsidR="001A52EE" w:rsidRPr="001A52EE" w:rsidRDefault="001A52EE" w:rsidP="001A52EE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>
        <w:rPr>
          <w:sz w:val="24"/>
        </w:rPr>
        <w:lastRenderedPageBreak/>
        <w:t>Na tela</w:t>
      </w:r>
      <w:r w:rsidR="00AB776A">
        <w:rPr>
          <w:sz w:val="24"/>
        </w:rPr>
        <w:t xml:space="preserve"> de</w:t>
      </w:r>
      <w:r>
        <w:rPr>
          <w:sz w:val="24"/>
        </w:rPr>
        <w:t xml:space="preserve"> edi</w:t>
      </w:r>
      <w:r w:rsidR="00AB776A">
        <w:rPr>
          <w:sz w:val="24"/>
        </w:rPr>
        <w:t>ção de</w:t>
      </w:r>
      <w:r>
        <w:rPr>
          <w:sz w:val="24"/>
        </w:rPr>
        <w:t xml:space="preserve"> usuário, o usuário poderá alterar os dados pessoais, documentos e dados institucionais, preencha todos os campos marcados com o asterisco azul (</w:t>
      </w:r>
      <w:r w:rsidRPr="000F14D8">
        <w:rPr>
          <w:color w:val="0070C0"/>
          <w:sz w:val="24"/>
        </w:rPr>
        <w:t>*</w:t>
      </w:r>
      <w:r>
        <w:rPr>
          <w:sz w:val="24"/>
        </w:rPr>
        <w:t>), pois são campos obrigatórios</w:t>
      </w:r>
      <w:r w:rsidR="00994E63">
        <w:rPr>
          <w:sz w:val="24"/>
        </w:rPr>
        <w:t xml:space="preserve"> e click no botão “SALVAR”</w:t>
      </w:r>
      <w:r>
        <w:rPr>
          <w:sz w:val="24"/>
        </w:rPr>
        <w:t>. A tela de alteração de usuário é similar a tela de cadastro de usuário (apresentada na imagem 5).</w:t>
      </w:r>
    </w:p>
    <w:p w14:paraId="34E40B06" w14:textId="77777777" w:rsidR="001A52EE" w:rsidRDefault="00155AB1" w:rsidP="001A52EE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>
        <w:rPr>
          <w:sz w:val="24"/>
        </w:rPr>
        <w:t>Na parte inferior da tela o usuário também terá a opção de realizar a alteração do avatar, do login e/ou da senha.</w:t>
      </w:r>
    </w:p>
    <w:p w14:paraId="2B87A971" w14:textId="77777777" w:rsidR="00155AB1" w:rsidRPr="00C21F5A" w:rsidRDefault="00155AB1" w:rsidP="00155AB1">
      <w:pPr>
        <w:pStyle w:val="ttulo2"/>
      </w:pPr>
      <w:r>
        <w:t>Alterar avatar</w:t>
      </w:r>
    </w:p>
    <w:p w14:paraId="0E7C19BD" w14:textId="77777777" w:rsidR="00155AB1" w:rsidRDefault="00155AB1" w:rsidP="00155AB1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>
        <w:rPr>
          <w:sz w:val="24"/>
        </w:rPr>
        <w:t>Para alteração do avatar, selecione a opção “ALTERAR AVATAR” localizado na parte inferior da tela “Alterar meus dados”. Na tela de alteração de avatar</w:t>
      </w:r>
      <w:r w:rsidR="00A74225">
        <w:rPr>
          <w:sz w:val="24"/>
        </w:rPr>
        <w:t>,</w:t>
      </w:r>
      <w:r>
        <w:rPr>
          <w:sz w:val="24"/>
        </w:rPr>
        <w:t xml:space="preserve"> click sobre o avatar de sua prefer</w:t>
      </w:r>
      <w:r w:rsidR="00994E63">
        <w:rPr>
          <w:sz w:val="24"/>
        </w:rPr>
        <w:t>ê</w:t>
      </w:r>
      <w:r>
        <w:rPr>
          <w:sz w:val="24"/>
        </w:rPr>
        <w:t xml:space="preserve">ncia </w:t>
      </w:r>
      <w:r w:rsidR="00994E63">
        <w:rPr>
          <w:sz w:val="24"/>
        </w:rPr>
        <w:t>e click no botão “SALVAR”.</w:t>
      </w:r>
    </w:p>
    <w:p w14:paraId="49F4184A" w14:textId="77777777" w:rsidR="00994E63" w:rsidRDefault="00994E63" w:rsidP="00994E63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6DE3B3B0" wp14:editId="537157DB">
            <wp:extent cx="5200650" cy="24955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4A44D" w14:textId="77777777" w:rsidR="00994E63" w:rsidRDefault="00994E63" w:rsidP="00994E63">
      <w:pPr>
        <w:pStyle w:val="Listacommarcadores"/>
        <w:numPr>
          <w:ilvl w:val="0"/>
          <w:numId w:val="0"/>
        </w:numPr>
        <w:spacing w:after="180"/>
        <w:jc w:val="center"/>
      </w:pPr>
      <w:r w:rsidRPr="000F14D8">
        <w:t xml:space="preserve">Imagem </w:t>
      </w:r>
      <w:r>
        <w:t>7</w:t>
      </w:r>
      <w:r w:rsidRPr="000F14D8">
        <w:t xml:space="preserve">: </w:t>
      </w:r>
      <w:r>
        <w:t>Tela de alteração de avatar</w:t>
      </w:r>
      <w:r w:rsidRPr="000F14D8">
        <w:t>.</w:t>
      </w:r>
    </w:p>
    <w:p w14:paraId="2E2FFA83" w14:textId="77777777" w:rsidR="00994E63" w:rsidRDefault="00994E63" w:rsidP="00155AB1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</w:p>
    <w:p w14:paraId="01AA3395" w14:textId="77777777" w:rsidR="00994E63" w:rsidRPr="00C21F5A" w:rsidRDefault="00994E63" w:rsidP="00994E63">
      <w:pPr>
        <w:pStyle w:val="ttulo2"/>
      </w:pPr>
      <w:r>
        <w:t>Alterar login</w:t>
      </w:r>
    </w:p>
    <w:p w14:paraId="7989933F" w14:textId="77777777" w:rsidR="00A74225" w:rsidRDefault="00994E63" w:rsidP="00994E63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>
        <w:rPr>
          <w:sz w:val="24"/>
        </w:rPr>
        <w:t xml:space="preserve">Para alteração do login, selecione a opção “ALTERAR </w:t>
      </w:r>
      <w:r w:rsidR="00A74225">
        <w:rPr>
          <w:sz w:val="24"/>
        </w:rPr>
        <w:t>LOGIN</w:t>
      </w:r>
      <w:r>
        <w:rPr>
          <w:sz w:val="24"/>
        </w:rPr>
        <w:t xml:space="preserve">” localizado na parte inferior da tela “Alterar meus dados”. Na tela de alteração de </w:t>
      </w:r>
      <w:r w:rsidR="00A74225">
        <w:rPr>
          <w:sz w:val="24"/>
        </w:rPr>
        <w:t>login, preencha o</w:t>
      </w:r>
      <w:r w:rsidR="00410CD2">
        <w:rPr>
          <w:sz w:val="24"/>
        </w:rPr>
        <w:t>s</w:t>
      </w:r>
      <w:r w:rsidR="00A74225">
        <w:rPr>
          <w:sz w:val="24"/>
        </w:rPr>
        <w:t xml:space="preserve"> campo</w:t>
      </w:r>
      <w:r w:rsidR="00410CD2">
        <w:rPr>
          <w:sz w:val="24"/>
        </w:rPr>
        <w:t>s</w:t>
      </w:r>
      <w:r w:rsidR="00A74225">
        <w:rPr>
          <w:sz w:val="24"/>
        </w:rPr>
        <w:t xml:space="preserve"> “Login” e a </w:t>
      </w:r>
      <w:r w:rsidR="00410CD2">
        <w:rPr>
          <w:sz w:val="24"/>
        </w:rPr>
        <w:t>“S</w:t>
      </w:r>
      <w:r w:rsidR="00A74225">
        <w:rPr>
          <w:sz w:val="24"/>
        </w:rPr>
        <w:t xml:space="preserve">ua </w:t>
      </w:r>
      <w:r w:rsidR="00410CD2">
        <w:rPr>
          <w:sz w:val="24"/>
        </w:rPr>
        <w:t>S</w:t>
      </w:r>
      <w:r w:rsidR="00A74225">
        <w:rPr>
          <w:sz w:val="24"/>
        </w:rPr>
        <w:t>enha</w:t>
      </w:r>
      <w:r w:rsidR="00410CD2">
        <w:rPr>
          <w:sz w:val="24"/>
        </w:rPr>
        <w:t>”,</w:t>
      </w:r>
      <w:r w:rsidR="00A74225">
        <w:rPr>
          <w:sz w:val="24"/>
        </w:rPr>
        <w:t xml:space="preserve"> </w:t>
      </w:r>
      <w:r w:rsidR="00410CD2">
        <w:rPr>
          <w:sz w:val="24"/>
        </w:rPr>
        <w:t xml:space="preserve">sendo a senha </w:t>
      </w:r>
      <w:r w:rsidR="00A74225">
        <w:rPr>
          <w:sz w:val="24"/>
        </w:rPr>
        <w:t xml:space="preserve">atual para confirmação de identidade, posterior </w:t>
      </w:r>
      <w:r>
        <w:rPr>
          <w:sz w:val="24"/>
        </w:rPr>
        <w:t>click no botão “SALVAR”.</w:t>
      </w:r>
    </w:p>
    <w:p w14:paraId="2DE2D9F7" w14:textId="77777777" w:rsidR="00994E63" w:rsidRDefault="00A74225" w:rsidP="00994E63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3E443C35" wp14:editId="5AC69A50">
            <wp:extent cx="5200650" cy="24955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0A455" w14:textId="77777777" w:rsidR="00A74225" w:rsidRDefault="00A74225" w:rsidP="00A74225">
      <w:pPr>
        <w:pStyle w:val="Listacommarcadores"/>
        <w:numPr>
          <w:ilvl w:val="0"/>
          <w:numId w:val="0"/>
        </w:numPr>
        <w:spacing w:after="180"/>
        <w:jc w:val="center"/>
      </w:pPr>
      <w:r w:rsidRPr="000F14D8">
        <w:t xml:space="preserve">Imagem </w:t>
      </w:r>
      <w:r>
        <w:t>8</w:t>
      </w:r>
      <w:r w:rsidRPr="000F14D8">
        <w:t xml:space="preserve">: </w:t>
      </w:r>
      <w:r>
        <w:t>Tela de alteração de login</w:t>
      </w:r>
      <w:r w:rsidRPr="000F14D8">
        <w:t>.</w:t>
      </w:r>
    </w:p>
    <w:p w14:paraId="493D3548" w14:textId="77777777" w:rsidR="00FF1BDD" w:rsidRPr="00C21F5A" w:rsidRDefault="00FF1BDD" w:rsidP="00FF1BDD">
      <w:pPr>
        <w:pStyle w:val="ttulo2"/>
      </w:pPr>
      <w:r>
        <w:t>Alterar senha</w:t>
      </w:r>
    </w:p>
    <w:p w14:paraId="4C31F448" w14:textId="77777777" w:rsidR="00FF1BDD" w:rsidRDefault="00FF1BDD" w:rsidP="00FF1BDD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>
        <w:rPr>
          <w:sz w:val="24"/>
        </w:rPr>
        <w:t>Para alteração d</w:t>
      </w:r>
      <w:r w:rsidR="00DD3720">
        <w:rPr>
          <w:sz w:val="24"/>
        </w:rPr>
        <w:t>a senha</w:t>
      </w:r>
      <w:r>
        <w:rPr>
          <w:sz w:val="24"/>
        </w:rPr>
        <w:t xml:space="preserve">, selecione a opção “ALTERAR </w:t>
      </w:r>
      <w:r w:rsidR="00DD3720">
        <w:rPr>
          <w:sz w:val="24"/>
        </w:rPr>
        <w:t>SENHA</w:t>
      </w:r>
      <w:r>
        <w:rPr>
          <w:sz w:val="24"/>
        </w:rPr>
        <w:t xml:space="preserve">” localizado na parte inferior da tela “Alterar meus dados”. Na tela de alteração de </w:t>
      </w:r>
      <w:r w:rsidR="00DD3720">
        <w:rPr>
          <w:sz w:val="24"/>
        </w:rPr>
        <w:t>senha</w:t>
      </w:r>
      <w:r>
        <w:rPr>
          <w:sz w:val="24"/>
        </w:rPr>
        <w:t>, preencha o</w:t>
      </w:r>
      <w:r w:rsidR="00410CD2">
        <w:rPr>
          <w:sz w:val="24"/>
        </w:rPr>
        <w:t>s</w:t>
      </w:r>
      <w:r>
        <w:rPr>
          <w:sz w:val="24"/>
        </w:rPr>
        <w:t xml:space="preserve"> campo</w:t>
      </w:r>
      <w:r w:rsidR="00410CD2">
        <w:rPr>
          <w:sz w:val="24"/>
        </w:rPr>
        <w:t>s</w:t>
      </w:r>
      <w:r>
        <w:rPr>
          <w:sz w:val="24"/>
        </w:rPr>
        <w:t xml:space="preserve"> “</w:t>
      </w:r>
      <w:r w:rsidR="00DD3720">
        <w:rPr>
          <w:sz w:val="24"/>
        </w:rPr>
        <w:t>Sua Senha Atual</w:t>
      </w:r>
      <w:r>
        <w:rPr>
          <w:sz w:val="24"/>
        </w:rPr>
        <w:t>”</w:t>
      </w:r>
      <w:r w:rsidR="00410CD2">
        <w:rPr>
          <w:sz w:val="24"/>
        </w:rPr>
        <w:t>,</w:t>
      </w:r>
      <w:r>
        <w:rPr>
          <w:sz w:val="24"/>
        </w:rPr>
        <w:t xml:space="preserve"> </w:t>
      </w:r>
      <w:r w:rsidR="00081A19">
        <w:rPr>
          <w:sz w:val="24"/>
        </w:rPr>
        <w:t>“Nova Senha” e “</w:t>
      </w:r>
      <w:r w:rsidR="00AB179F">
        <w:rPr>
          <w:sz w:val="24"/>
        </w:rPr>
        <w:t>Confirme a Sua Nova Senha</w:t>
      </w:r>
      <w:r w:rsidR="00081A19">
        <w:rPr>
          <w:sz w:val="24"/>
        </w:rPr>
        <w:t>”</w:t>
      </w:r>
      <w:r w:rsidR="00AB179F">
        <w:rPr>
          <w:sz w:val="24"/>
        </w:rPr>
        <w:t>. Para usuários logados com perfil de Administrador</w:t>
      </w:r>
      <w:r>
        <w:rPr>
          <w:sz w:val="24"/>
        </w:rPr>
        <w:t xml:space="preserve"> </w:t>
      </w:r>
      <w:r w:rsidR="00AB179F">
        <w:rPr>
          <w:sz w:val="24"/>
        </w:rPr>
        <w:t>também há a opção “Cargo”, onde deve ser selecionado o perfil do usuário sendo Colaborador ou Administrador. P</w:t>
      </w:r>
      <w:r>
        <w:rPr>
          <w:sz w:val="24"/>
        </w:rPr>
        <w:t>osterior click no botão “SALVAR”.</w:t>
      </w:r>
    </w:p>
    <w:p w14:paraId="337541ED" w14:textId="77777777" w:rsidR="00FF1BDD" w:rsidRDefault="00AB179F" w:rsidP="00FF1BDD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101ADFD5" wp14:editId="7209B003">
            <wp:extent cx="5200650" cy="250507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EFDC9" w14:textId="77777777" w:rsidR="00FF1BDD" w:rsidRDefault="00FF1BDD" w:rsidP="00FF1BDD">
      <w:pPr>
        <w:pStyle w:val="Listacommarcadores"/>
        <w:numPr>
          <w:ilvl w:val="0"/>
          <w:numId w:val="0"/>
        </w:numPr>
        <w:spacing w:after="180"/>
        <w:jc w:val="center"/>
      </w:pPr>
      <w:r w:rsidRPr="000F14D8">
        <w:t xml:space="preserve">Imagem </w:t>
      </w:r>
      <w:r w:rsidR="00AB179F">
        <w:t>9</w:t>
      </w:r>
      <w:r w:rsidRPr="000F14D8">
        <w:t xml:space="preserve">: </w:t>
      </w:r>
      <w:r>
        <w:t xml:space="preserve">Tela de alteração de </w:t>
      </w:r>
      <w:r w:rsidR="00AB179F">
        <w:t>senha</w:t>
      </w:r>
      <w:r w:rsidRPr="000F14D8">
        <w:t>.</w:t>
      </w:r>
    </w:p>
    <w:p w14:paraId="210AD5F2" w14:textId="77777777" w:rsidR="00FD319B" w:rsidRPr="00C21F5A" w:rsidRDefault="00780DC2" w:rsidP="00FD319B">
      <w:pPr>
        <w:pStyle w:val="ttulo2"/>
      </w:pPr>
      <w:r>
        <w:lastRenderedPageBreak/>
        <w:t>Editar</w:t>
      </w:r>
      <w:r w:rsidR="00FD319B">
        <w:t xml:space="preserve"> </w:t>
      </w:r>
      <w:r>
        <w:t>outros usuários</w:t>
      </w:r>
    </w:p>
    <w:p w14:paraId="37BE7B28" w14:textId="77777777" w:rsidR="00812796" w:rsidRDefault="00812796" w:rsidP="00812796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 w:rsidRPr="006250B4">
        <w:rPr>
          <w:sz w:val="24"/>
        </w:rPr>
        <w:t>Após realizar login no sistema</w:t>
      </w:r>
      <w:r>
        <w:rPr>
          <w:sz w:val="24"/>
        </w:rPr>
        <w:t xml:space="preserve"> com perfil de Administrador</w:t>
      </w:r>
      <w:r w:rsidRPr="006250B4">
        <w:rPr>
          <w:sz w:val="24"/>
        </w:rPr>
        <w:t xml:space="preserve">, </w:t>
      </w:r>
      <w:r>
        <w:rPr>
          <w:sz w:val="24"/>
        </w:rPr>
        <w:t xml:space="preserve">na barra de menu (apresentada na imagem 4), </w:t>
      </w:r>
      <w:r w:rsidRPr="006250B4">
        <w:rPr>
          <w:sz w:val="24"/>
        </w:rPr>
        <w:t xml:space="preserve">acesse o menu </w:t>
      </w:r>
      <w:r>
        <w:rPr>
          <w:sz w:val="24"/>
        </w:rPr>
        <w:t>d</w:t>
      </w:r>
      <w:r w:rsidR="00B0453F">
        <w:rPr>
          <w:sz w:val="24"/>
        </w:rPr>
        <w:t>e</w:t>
      </w:r>
      <w:r>
        <w:rPr>
          <w:sz w:val="24"/>
        </w:rPr>
        <w:t xml:space="preserve"> consultas</w:t>
      </w:r>
      <w:r w:rsidRPr="006250B4">
        <w:rPr>
          <w:sz w:val="24"/>
        </w:rPr>
        <w:t xml:space="preserve"> e em seguida click na opção “</w:t>
      </w:r>
      <w:r>
        <w:rPr>
          <w:sz w:val="24"/>
        </w:rPr>
        <w:t>Usuário</w:t>
      </w:r>
      <w:r w:rsidRPr="006250B4">
        <w:rPr>
          <w:sz w:val="24"/>
        </w:rPr>
        <w:t>”.</w:t>
      </w:r>
    </w:p>
    <w:p w14:paraId="218789FF" w14:textId="77777777" w:rsidR="00812796" w:rsidRDefault="00812796" w:rsidP="00812796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>
        <w:rPr>
          <w:sz w:val="24"/>
        </w:rPr>
        <w:t xml:space="preserve">Na tela </w:t>
      </w:r>
      <w:r w:rsidR="00AB776A">
        <w:rPr>
          <w:sz w:val="24"/>
        </w:rPr>
        <w:t xml:space="preserve">de </w:t>
      </w:r>
      <w:r>
        <w:rPr>
          <w:sz w:val="24"/>
        </w:rPr>
        <w:t>lista</w:t>
      </w:r>
      <w:r w:rsidR="00AB776A">
        <w:rPr>
          <w:sz w:val="24"/>
        </w:rPr>
        <w:t>gem</w:t>
      </w:r>
      <w:r>
        <w:rPr>
          <w:sz w:val="24"/>
        </w:rPr>
        <w:t xml:space="preserve"> de usuários, deverá ser selecionado o usuário o qual deve ser alterado</w:t>
      </w:r>
      <w:r w:rsidR="00B0453F">
        <w:rPr>
          <w:sz w:val="24"/>
        </w:rPr>
        <w:t>,</w:t>
      </w:r>
      <w:r>
        <w:rPr>
          <w:sz w:val="24"/>
        </w:rPr>
        <w:t xml:space="preserve"> clicando sobre o botão com ícone de lápis</w:t>
      </w:r>
      <w:r w:rsidR="00B0453F">
        <w:rPr>
          <w:sz w:val="24"/>
        </w:rPr>
        <w:t>,</w:t>
      </w:r>
      <w:r>
        <w:rPr>
          <w:sz w:val="24"/>
        </w:rPr>
        <w:t xml:space="preserve"> localizado na coluna “Editar”.</w:t>
      </w:r>
    </w:p>
    <w:p w14:paraId="67C5B4A8" w14:textId="77777777" w:rsidR="002E6581" w:rsidRDefault="00050DA9" w:rsidP="002E6581">
      <w:pPr>
        <w:pStyle w:val="Listacommarcadores"/>
        <w:numPr>
          <w:ilvl w:val="0"/>
          <w:numId w:val="0"/>
        </w:numPr>
        <w:spacing w:after="180"/>
        <w:jc w:val="center"/>
      </w:pPr>
      <w:r>
        <w:rPr>
          <w:noProof/>
        </w:rPr>
        <w:drawing>
          <wp:inline distT="0" distB="0" distL="0" distR="0" wp14:anchorId="78B267C9" wp14:editId="6F447E3B">
            <wp:extent cx="5200650" cy="24955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6581" w:rsidRPr="000F14D8">
        <w:t xml:space="preserve">Imagem </w:t>
      </w:r>
      <w:r>
        <w:t>10</w:t>
      </w:r>
      <w:r w:rsidR="002E6581" w:rsidRPr="000F14D8">
        <w:t xml:space="preserve">: </w:t>
      </w:r>
      <w:r w:rsidR="002E6581">
        <w:t xml:space="preserve">Tela de </w:t>
      </w:r>
      <w:r>
        <w:t>listagem de usuários</w:t>
      </w:r>
      <w:r w:rsidR="002E6581" w:rsidRPr="000F14D8">
        <w:t>.</w:t>
      </w:r>
    </w:p>
    <w:p w14:paraId="26B073A4" w14:textId="77777777" w:rsidR="00812796" w:rsidRDefault="00812796" w:rsidP="00812796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>
        <w:rPr>
          <w:sz w:val="24"/>
        </w:rPr>
        <w:t>O processo a seguir é semelhante ao processo da opção “Alterar meus dados”.</w:t>
      </w:r>
    </w:p>
    <w:p w14:paraId="5A510F8D" w14:textId="77777777" w:rsidR="00C80024" w:rsidRPr="00C80024" w:rsidRDefault="00C80024" w:rsidP="00C80024">
      <w:pPr>
        <w:pStyle w:val="ttulo2"/>
      </w:pPr>
      <w:r>
        <w:t>Deletar</w:t>
      </w:r>
    </w:p>
    <w:p w14:paraId="72CE7E2B" w14:textId="77777777" w:rsidR="00050DA9" w:rsidRDefault="00050DA9" w:rsidP="00050DA9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 w:rsidRPr="006250B4">
        <w:rPr>
          <w:sz w:val="24"/>
        </w:rPr>
        <w:t xml:space="preserve">Após realizar login no sistema com perfil de administrador, </w:t>
      </w:r>
      <w:r>
        <w:rPr>
          <w:sz w:val="24"/>
        </w:rPr>
        <w:t>na barra de menu,</w:t>
      </w:r>
      <w:r w:rsidRPr="006250B4">
        <w:rPr>
          <w:sz w:val="24"/>
        </w:rPr>
        <w:t xml:space="preserve"> </w:t>
      </w:r>
      <w:r>
        <w:rPr>
          <w:sz w:val="24"/>
        </w:rPr>
        <w:t xml:space="preserve">(apresentada na imagem 4), </w:t>
      </w:r>
      <w:r w:rsidRPr="006250B4">
        <w:rPr>
          <w:sz w:val="24"/>
        </w:rPr>
        <w:t xml:space="preserve">acesse o menu </w:t>
      </w:r>
      <w:r>
        <w:rPr>
          <w:sz w:val="24"/>
        </w:rPr>
        <w:t>d</w:t>
      </w:r>
      <w:r w:rsidR="00B0453F">
        <w:rPr>
          <w:sz w:val="24"/>
        </w:rPr>
        <w:t>e</w:t>
      </w:r>
      <w:r>
        <w:rPr>
          <w:sz w:val="24"/>
        </w:rPr>
        <w:t xml:space="preserve"> consultas</w:t>
      </w:r>
      <w:r w:rsidRPr="006250B4">
        <w:rPr>
          <w:sz w:val="24"/>
        </w:rPr>
        <w:t xml:space="preserve"> e em seguida click na opção “</w:t>
      </w:r>
      <w:r>
        <w:rPr>
          <w:sz w:val="24"/>
        </w:rPr>
        <w:t>Usuário</w:t>
      </w:r>
      <w:r w:rsidRPr="006250B4">
        <w:rPr>
          <w:sz w:val="24"/>
        </w:rPr>
        <w:t>”.</w:t>
      </w:r>
    </w:p>
    <w:p w14:paraId="76CB31AD" w14:textId="77777777" w:rsidR="00B23B8A" w:rsidRPr="001A52EE" w:rsidRDefault="00050DA9" w:rsidP="00812796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>
        <w:rPr>
          <w:sz w:val="24"/>
        </w:rPr>
        <w:t xml:space="preserve">Na tela </w:t>
      </w:r>
      <w:r w:rsidR="00AB776A">
        <w:rPr>
          <w:sz w:val="24"/>
        </w:rPr>
        <w:t xml:space="preserve">de </w:t>
      </w:r>
      <w:r>
        <w:rPr>
          <w:sz w:val="24"/>
        </w:rPr>
        <w:t>lista</w:t>
      </w:r>
      <w:r w:rsidR="00AB776A">
        <w:rPr>
          <w:sz w:val="24"/>
        </w:rPr>
        <w:t>gem</w:t>
      </w:r>
      <w:r>
        <w:rPr>
          <w:sz w:val="24"/>
        </w:rPr>
        <w:t xml:space="preserve"> de usuários (apresentada na imagem 10), deverá ser selecionado o usuário o qual deve ser alterado</w:t>
      </w:r>
      <w:r w:rsidR="00B0453F">
        <w:rPr>
          <w:sz w:val="24"/>
        </w:rPr>
        <w:t>,</w:t>
      </w:r>
      <w:r>
        <w:rPr>
          <w:sz w:val="24"/>
        </w:rPr>
        <w:t xml:space="preserve"> clicando sobre o botão com ícone de </w:t>
      </w:r>
      <w:r w:rsidR="00CA0435">
        <w:rPr>
          <w:sz w:val="24"/>
        </w:rPr>
        <w:t>lixeira</w:t>
      </w:r>
      <w:r w:rsidR="00B0453F">
        <w:rPr>
          <w:sz w:val="24"/>
        </w:rPr>
        <w:t>,</w:t>
      </w:r>
      <w:r>
        <w:rPr>
          <w:sz w:val="24"/>
        </w:rPr>
        <w:t xml:space="preserve"> localizado na coluna “</w:t>
      </w:r>
      <w:r w:rsidR="00CA0435">
        <w:rPr>
          <w:sz w:val="24"/>
        </w:rPr>
        <w:t>Deletar</w:t>
      </w:r>
      <w:r>
        <w:rPr>
          <w:sz w:val="24"/>
        </w:rPr>
        <w:t>”.</w:t>
      </w:r>
      <w:r w:rsidR="000B628F">
        <w:rPr>
          <w:sz w:val="24"/>
        </w:rPr>
        <w:t xml:space="preserve"> Na janela de confirmação deve ser selecionado a opção “Sim”.</w:t>
      </w:r>
    </w:p>
    <w:p w14:paraId="6C3DB600" w14:textId="77777777" w:rsidR="00CC5A76" w:rsidRPr="00C21F5A" w:rsidRDefault="00CC5A76" w:rsidP="00CC5A76">
      <w:pPr>
        <w:pStyle w:val="ttulo10"/>
      </w:pPr>
      <w:bookmarkStart w:id="4" w:name="_Toc532196793"/>
      <w:r>
        <w:lastRenderedPageBreak/>
        <w:t>IES</w:t>
      </w:r>
      <w:bookmarkEnd w:id="4"/>
    </w:p>
    <w:p w14:paraId="167C1D75" w14:textId="77777777" w:rsidR="00B23B8A" w:rsidRPr="00C21F5A" w:rsidRDefault="00B23B8A" w:rsidP="00B23B8A">
      <w:pPr>
        <w:pStyle w:val="ttulo2"/>
      </w:pPr>
      <w:r>
        <w:t>Cadastrar</w:t>
      </w:r>
    </w:p>
    <w:p w14:paraId="3282C3EF" w14:textId="77777777" w:rsidR="00CC5A76" w:rsidRDefault="00CC5A76" w:rsidP="00CC5A76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 w:rsidRPr="006250B4">
        <w:rPr>
          <w:sz w:val="24"/>
        </w:rPr>
        <w:t xml:space="preserve">Após realizar login no sistema com perfil de administrador, </w:t>
      </w:r>
      <w:r>
        <w:rPr>
          <w:sz w:val="24"/>
        </w:rPr>
        <w:t>na barra de menu</w:t>
      </w:r>
      <w:r w:rsidR="0047309A">
        <w:rPr>
          <w:sz w:val="24"/>
        </w:rPr>
        <w:t xml:space="preserve"> (apresentada na imagem 4), </w:t>
      </w:r>
      <w:r w:rsidRPr="006250B4">
        <w:rPr>
          <w:sz w:val="24"/>
        </w:rPr>
        <w:t>acesse o menu “Cadastros” e em seguida click na opção “</w:t>
      </w:r>
      <w:r>
        <w:rPr>
          <w:sz w:val="24"/>
        </w:rPr>
        <w:t>IES</w:t>
      </w:r>
      <w:r w:rsidRPr="006250B4">
        <w:rPr>
          <w:sz w:val="24"/>
        </w:rPr>
        <w:t>”.</w:t>
      </w:r>
    </w:p>
    <w:p w14:paraId="5DA364AA" w14:textId="77777777" w:rsidR="007371BA" w:rsidRDefault="0047309A" w:rsidP="000F14D8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>
        <w:rPr>
          <w:sz w:val="24"/>
        </w:rPr>
        <w:t>Na tela de cadastro d</w:t>
      </w:r>
      <w:r w:rsidR="00910F77">
        <w:rPr>
          <w:sz w:val="24"/>
        </w:rPr>
        <w:t>e IES</w:t>
      </w:r>
      <w:r>
        <w:rPr>
          <w:sz w:val="24"/>
        </w:rPr>
        <w:t>, preencha todos os campos marcados com o asterisco azul (</w:t>
      </w:r>
      <w:r w:rsidRPr="000F14D8">
        <w:rPr>
          <w:color w:val="0070C0"/>
          <w:sz w:val="24"/>
        </w:rPr>
        <w:t>*</w:t>
      </w:r>
      <w:r>
        <w:rPr>
          <w:sz w:val="24"/>
        </w:rPr>
        <w:t>), pois são campos obrigatórios.</w:t>
      </w:r>
      <w:r w:rsidR="00B23B8A">
        <w:rPr>
          <w:sz w:val="24"/>
        </w:rPr>
        <w:t xml:space="preserve"> Posterior click no botão “SALVAR”.</w:t>
      </w:r>
    </w:p>
    <w:p w14:paraId="6059BA7A" w14:textId="77777777" w:rsidR="00B23B8A" w:rsidRDefault="00B23B8A" w:rsidP="00B23B8A">
      <w:pPr>
        <w:pStyle w:val="Listacommarcadores"/>
        <w:numPr>
          <w:ilvl w:val="0"/>
          <w:numId w:val="0"/>
        </w:numPr>
        <w:spacing w:after="180"/>
        <w:jc w:val="center"/>
      </w:pPr>
      <w:r>
        <w:rPr>
          <w:noProof/>
        </w:rPr>
        <w:drawing>
          <wp:inline distT="0" distB="0" distL="0" distR="0" wp14:anchorId="31AB9326" wp14:editId="1E38DA12">
            <wp:extent cx="5400675" cy="2590800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14D8">
        <w:t xml:space="preserve">Imagem </w:t>
      </w:r>
      <w:r>
        <w:t>11</w:t>
      </w:r>
      <w:r w:rsidRPr="000F14D8">
        <w:t xml:space="preserve">: </w:t>
      </w:r>
      <w:r>
        <w:t>Tela de cadastro de IES</w:t>
      </w:r>
      <w:r w:rsidRPr="000F14D8">
        <w:t>.</w:t>
      </w:r>
    </w:p>
    <w:p w14:paraId="6D53C9A9" w14:textId="77777777" w:rsidR="008C6A3E" w:rsidRPr="00C21F5A" w:rsidRDefault="008C6A3E" w:rsidP="008C6A3E">
      <w:pPr>
        <w:pStyle w:val="ttulo2"/>
      </w:pPr>
      <w:r>
        <w:t>Editar</w:t>
      </w:r>
    </w:p>
    <w:p w14:paraId="426C5573" w14:textId="77777777" w:rsidR="00B0453F" w:rsidRDefault="00B0453F" w:rsidP="00B0453F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 w:rsidRPr="006250B4">
        <w:rPr>
          <w:sz w:val="24"/>
        </w:rPr>
        <w:t>Após realizar login no sistema</w:t>
      </w:r>
      <w:r>
        <w:rPr>
          <w:sz w:val="24"/>
        </w:rPr>
        <w:t xml:space="preserve"> com perfil de Administrador</w:t>
      </w:r>
      <w:r w:rsidRPr="006250B4">
        <w:rPr>
          <w:sz w:val="24"/>
        </w:rPr>
        <w:t xml:space="preserve">, </w:t>
      </w:r>
      <w:r>
        <w:rPr>
          <w:sz w:val="24"/>
        </w:rPr>
        <w:t xml:space="preserve">na barra de menu (apresentada na imagem 4), </w:t>
      </w:r>
      <w:r w:rsidRPr="006250B4">
        <w:rPr>
          <w:sz w:val="24"/>
        </w:rPr>
        <w:t xml:space="preserve">acesse o menu </w:t>
      </w:r>
      <w:r>
        <w:rPr>
          <w:sz w:val="24"/>
        </w:rPr>
        <w:t>de consultas</w:t>
      </w:r>
      <w:r w:rsidRPr="006250B4">
        <w:rPr>
          <w:sz w:val="24"/>
        </w:rPr>
        <w:t xml:space="preserve"> e em seguida click na opção “</w:t>
      </w:r>
      <w:r>
        <w:rPr>
          <w:sz w:val="24"/>
        </w:rPr>
        <w:t>IES</w:t>
      </w:r>
      <w:r w:rsidRPr="006250B4">
        <w:rPr>
          <w:sz w:val="24"/>
        </w:rPr>
        <w:t>”.</w:t>
      </w:r>
    </w:p>
    <w:p w14:paraId="5116FCC3" w14:textId="77777777" w:rsidR="00B23B8A" w:rsidRDefault="00B0453F" w:rsidP="00B0453F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>
        <w:rPr>
          <w:sz w:val="24"/>
        </w:rPr>
        <w:t>Na tela</w:t>
      </w:r>
      <w:r w:rsidR="00AB776A">
        <w:rPr>
          <w:sz w:val="24"/>
        </w:rPr>
        <w:t xml:space="preserve"> de</w:t>
      </w:r>
      <w:r>
        <w:rPr>
          <w:sz w:val="24"/>
        </w:rPr>
        <w:t xml:space="preserve"> lista</w:t>
      </w:r>
      <w:r w:rsidR="00AB776A">
        <w:rPr>
          <w:sz w:val="24"/>
        </w:rPr>
        <w:t>gem</w:t>
      </w:r>
      <w:r>
        <w:rPr>
          <w:sz w:val="24"/>
        </w:rPr>
        <w:t xml:space="preserve"> de </w:t>
      </w:r>
      <w:r w:rsidR="00AE6EC7">
        <w:rPr>
          <w:sz w:val="24"/>
        </w:rPr>
        <w:t>IES</w:t>
      </w:r>
      <w:r w:rsidR="00EE4B14">
        <w:rPr>
          <w:sz w:val="24"/>
        </w:rPr>
        <w:t>s</w:t>
      </w:r>
      <w:r>
        <w:rPr>
          <w:sz w:val="24"/>
        </w:rPr>
        <w:t>, deverá ser selecionado a IES a qual deve ser alterada, clicando sobre o botão com ícone de lápis, localizado na coluna “Editar”.</w:t>
      </w:r>
    </w:p>
    <w:p w14:paraId="79EB9276" w14:textId="77777777" w:rsidR="00B23B8A" w:rsidRPr="00B23B8A" w:rsidRDefault="00B0453F" w:rsidP="00B23B8A">
      <w:pPr>
        <w:pStyle w:val="Listacommarcadores"/>
        <w:numPr>
          <w:ilvl w:val="0"/>
          <w:numId w:val="0"/>
        </w:numPr>
        <w:spacing w:after="180"/>
        <w:jc w:val="center"/>
      </w:pPr>
      <w:r>
        <w:rPr>
          <w:noProof/>
        </w:rPr>
        <w:lastRenderedPageBreak/>
        <w:drawing>
          <wp:inline distT="0" distB="0" distL="0" distR="0" wp14:anchorId="0612A009" wp14:editId="1392354A">
            <wp:extent cx="5391150" cy="258127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3B8A" w:rsidRPr="000F14D8">
        <w:t xml:space="preserve">Imagem </w:t>
      </w:r>
      <w:r w:rsidR="00B23B8A">
        <w:t>1</w:t>
      </w:r>
      <w:r>
        <w:t>2</w:t>
      </w:r>
      <w:r w:rsidR="00B23B8A" w:rsidRPr="000F14D8">
        <w:t xml:space="preserve">: </w:t>
      </w:r>
      <w:r w:rsidR="00B23B8A">
        <w:t xml:space="preserve">Tela de </w:t>
      </w:r>
      <w:r>
        <w:t>listagem</w:t>
      </w:r>
      <w:r w:rsidR="00B23B8A">
        <w:t xml:space="preserve"> de IES</w:t>
      </w:r>
      <w:r w:rsidR="00B23B8A" w:rsidRPr="000F14D8">
        <w:t>.</w:t>
      </w:r>
    </w:p>
    <w:p w14:paraId="5D5EBFF6" w14:textId="77777777" w:rsidR="00B23B8A" w:rsidRDefault="00AE6EC7" w:rsidP="00AE6EC7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>
        <w:rPr>
          <w:sz w:val="24"/>
        </w:rPr>
        <w:t xml:space="preserve">Na tela </w:t>
      </w:r>
      <w:r w:rsidR="00AB776A">
        <w:rPr>
          <w:sz w:val="24"/>
        </w:rPr>
        <w:t xml:space="preserve">de </w:t>
      </w:r>
      <w:r>
        <w:rPr>
          <w:sz w:val="24"/>
        </w:rPr>
        <w:t>edi</w:t>
      </w:r>
      <w:r w:rsidR="00AB776A">
        <w:rPr>
          <w:sz w:val="24"/>
        </w:rPr>
        <w:t>ção de</w:t>
      </w:r>
      <w:r>
        <w:rPr>
          <w:sz w:val="24"/>
        </w:rPr>
        <w:t xml:space="preserve"> IES, o usuário poderá alterar os dados institucionais. Preencha todos os campos marcados com o asterisco azul (</w:t>
      </w:r>
      <w:r w:rsidRPr="000F14D8">
        <w:rPr>
          <w:color w:val="0070C0"/>
          <w:sz w:val="24"/>
        </w:rPr>
        <w:t>*</w:t>
      </w:r>
      <w:r>
        <w:rPr>
          <w:sz w:val="24"/>
        </w:rPr>
        <w:t xml:space="preserve">), pois são campos obrigatórios e click no botão “SALVAR”. </w:t>
      </w:r>
    </w:p>
    <w:p w14:paraId="16F72D64" w14:textId="77777777" w:rsidR="00AE6EC7" w:rsidRPr="00B23B8A" w:rsidRDefault="00AE6EC7" w:rsidP="00AE6EC7">
      <w:pPr>
        <w:pStyle w:val="Listacommarcadores"/>
        <w:numPr>
          <w:ilvl w:val="0"/>
          <w:numId w:val="0"/>
        </w:numPr>
        <w:spacing w:after="180"/>
        <w:jc w:val="center"/>
      </w:pPr>
      <w:r>
        <w:rPr>
          <w:noProof/>
        </w:rPr>
        <w:drawing>
          <wp:inline distT="0" distB="0" distL="0" distR="0" wp14:anchorId="6B131E50" wp14:editId="577ED960">
            <wp:extent cx="5400675" cy="259080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14D8">
        <w:t xml:space="preserve">Imagem </w:t>
      </w:r>
      <w:r>
        <w:t>13</w:t>
      </w:r>
      <w:r w:rsidRPr="000F14D8">
        <w:t xml:space="preserve">: </w:t>
      </w:r>
      <w:r>
        <w:t>Tela de edição de IES</w:t>
      </w:r>
      <w:r w:rsidRPr="000F14D8">
        <w:t>.</w:t>
      </w:r>
    </w:p>
    <w:p w14:paraId="239513D2" w14:textId="77777777" w:rsidR="00AE6EC7" w:rsidRPr="00C21F5A" w:rsidRDefault="00AE6EC7" w:rsidP="00AE6EC7">
      <w:pPr>
        <w:pStyle w:val="ttulo2"/>
      </w:pPr>
      <w:r>
        <w:t>Detalhar</w:t>
      </w:r>
    </w:p>
    <w:p w14:paraId="29262580" w14:textId="77777777" w:rsidR="00AE6EC7" w:rsidRDefault="00AE6EC7" w:rsidP="00AE6EC7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 w:rsidRPr="006250B4">
        <w:rPr>
          <w:sz w:val="24"/>
        </w:rPr>
        <w:t>Após realizar login no sistema</w:t>
      </w:r>
      <w:r w:rsidR="000466B8">
        <w:rPr>
          <w:sz w:val="24"/>
        </w:rPr>
        <w:t xml:space="preserve"> com perfil de Administrador ou Colaborador</w:t>
      </w:r>
      <w:r w:rsidRPr="006250B4">
        <w:rPr>
          <w:sz w:val="24"/>
        </w:rPr>
        <w:t xml:space="preserve">, </w:t>
      </w:r>
      <w:r>
        <w:rPr>
          <w:sz w:val="24"/>
        </w:rPr>
        <w:t xml:space="preserve">na barra de menu (apresentada na imagem 4), </w:t>
      </w:r>
      <w:r w:rsidRPr="006250B4">
        <w:rPr>
          <w:sz w:val="24"/>
        </w:rPr>
        <w:t xml:space="preserve">acesse o menu </w:t>
      </w:r>
      <w:r>
        <w:rPr>
          <w:sz w:val="24"/>
        </w:rPr>
        <w:t>de consultas</w:t>
      </w:r>
      <w:r w:rsidRPr="006250B4">
        <w:rPr>
          <w:sz w:val="24"/>
        </w:rPr>
        <w:t xml:space="preserve"> e em seguida click na opção “</w:t>
      </w:r>
      <w:r>
        <w:rPr>
          <w:sz w:val="24"/>
        </w:rPr>
        <w:t>IES</w:t>
      </w:r>
      <w:r w:rsidRPr="006250B4">
        <w:rPr>
          <w:sz w:val="24"/>
        </w:rPr>
        <w:t>”.</w:t>
      </w:r>
    </w:p>
    <w:p w14:paraId="37795A8B" w14:textId="77777777" w:rsidR="00AE6EC7" w:rsidRDefault="00AE6EC7" w:rsidP="00AE6EC7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>
        <w:rPr>
          <w:sz w:val="24"/>
        </w:rPr>
        <w:t xml:space="preserve">Na tela </w:t>
      </w:r>
      <w:r w:rsidR="00AB776A">
        <w:rPr>
          <w:sz w:val="24"/>
        </w:rPr>
        <w:t xml:space="preserve">de </w:t>
      </w:r>
      <w:r>
        <w:rPr>
          <w:sz w:val="24"/>
        </w:rPr>
        <w:t>lista</w:t>
      </w:r>
      <w:r w:rsidR="00AB776A">
        <w:rPr>
          <w:sz w:val="24"/>
        </w:rPr>
        <w:t>gem</w:t>
      </w:r>
      <w:r>
        <w:rPr>
          <w:sz w:val="24"/>
        </w:rPr>
        <w:t xml:space="preserve"> de IES</w:t>
      </w:r>
      <w:r w:rsidR="00EE4B14">
        <w:rPr>
          <w:sz w:val="24"/>
        </w:rPr>
        <w:t>s</w:t>
      </w:r>
      <w:r>
        <w:rPr>
          <w:sz w:val="24"/>
        </w:rPr>
        <w:t>, deverá ser selecionado a IES a qual deve ser detalhada, clicando sobre o botão com ícone de lupa, localizado na coluna “Detalhar”</w:t>
      </w:r>
      <w:r w:rsidR="00177EEC" w:rsidRPr="00177EEC">
        <w:rPr>
          <w:sz w:val="24"/>
        </w:rPr>
        <w:t xml:space="preserve"> </w:t>
      </w:r>
      <w:r w:rsidR="00177EEC">
        <w:rPr>
          <w:sz w:val="24"/>
        </w:rPr>
        <w:t>(apresentada na imagem 12)</w:t>
      </w:r>
      <w:r>
        <w:rPr>
          <w:sz w:val="24"/>
        </w:rPr>
        <w:t>.</w:t>
      </w:r>
    </w:p>
    <w:p w14:paraId="4593656E" w14:textId="77777777" w:rsidR="00AB77A8" w:rsidRPr="00C21F5A" w:rsidRDefault="00AB77A8" w:rsidP="00AB77A8">
      <w:pPr>
        <w:pStyle w:val="ttulo10"/>
      </w:pPr>
      <w:bookmarkStart w:id="5" w:name="_Toc532196794"/>
      <w:r>
        <w:lastRenderedPageBreak/>
        <w:t>UBS</w:t>
      </w:r>
      <w:bookmarkEnd w:id="5"/>
    </w:p>
    <w:p w14:paraId="42A70C1F" w14:textId="77777777" w:rsidR="00AB77A8" w:rsidRPr="00C21F5A" w:rsidRDefault="00AB77A8" w:rsidP="00AB77A8">
      <w:pPr>
        <w:pStyle w:val="ttulo2"/>
      </w:pPr>
      <w:r>
        <w:t>Cadastrar</w:t>
      </w:r>
    </w:p>
    <w:p w14:paraId="1D88CEF7" w14:textId="77777777" w:rsidR="00AB77A8" w:rsidRDefault="00AB77A8" w:rsidP="00AB77A8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 w:rsidRPr="006250B4">
        <w:rPr>
          <w:sz w:val="24"/>
        </w:rPr>
        <w:t xml:space="preserve">Após realizar login no sistema com perfil de administrador, </w:t>
      </w:r>
      <w:r>
        <w:rPr>
          <w:sz w:val="24"/>
        </w:rPr>
        <w:t xml:space="preserve">na barra de menu (apresentada na imagem 4), </w:t>
      </w:r>
      <w:r w:rsidRPr="006250B4">
        <w:rPr>
          <w:sz w:val="24"/>
        </w:rPr>
        <w:t>acesse o menu “Cadastros” e em seguida click na opção “</w:t>
      </w:r>
      <w:r>
        <w:rPr>
          <w:sz w:val="24"/>
        </w:rPr>
        <w:t>UBS</w:t>
      </w:r>
      <w:r w:rsidRPr="006250B4">
        <w:rPr>
          <w:sz w:val="24"/>
        </w:rPr>
        <w:t>”.</w:t>
      </w:r>
    </w:p>
    <w:p w14:paraId="24789B12" w14:textId="77777777" w:rsidR="00AB77A8" w:rsidRDefault="00AB77A8" w:rsidP="00AB77A8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>
        <w:rPr>
          <w:sz w:val="24"/>
        </w:rPr>
        <w:t xml:space="preserve">Na tela de cadastro de </w:t>
      </w:r>
      <w:r w:rsidR="00852DD2">
        <w:rPr>
          <w:sz w:val="24"/>
        </w:rPr>
        <w:t>UBS</w:t>
      </w:r>
      <w:r>
        <w:rPr>
          <w:sz w:val="24"/>
        </w:rPr>
        <w:t>, preencha todos os campos marcados com o asterisco azul (</w:t>
      </w:r>
      <w:r w:rsidRPr="000F14D8">
        <w:rPr>
          <w:color w:val="0070C0"/>
          <w:sz w:val="24"/>
        </w:rPr>
        <w:t>*</w:t>
      </w:r>
      <w:r>
        <w:rPr>
          <w:sz w:val="24"/>
        </w:rPr>
        <w:t>), pois são campos obrigatórios. Posterior click no botão “SALVAR”.</w:t>
      </w:r>
    </w:p>
    <w:p w14:paraId="41E1C400" w14:textId="77777777" w:rsidR="00852DD2" w:rsidRPr="00C21F5A" w:rsidRDefault="00852DD2" w:rsidP="00852DD2">
      <w:pPr>
        <w:pStyle w:val="ttulo2"/>
      </w:pPr>
      <w:r>
        <w:t>Editar</w:t>
      </w:r>
    </w:p>
    <w:p w14:paraId="0D291243" w14:textId="77777777" w:rsidR="00852DD2" w:rsidRDefault="00852DD2" w:rsidP="00852DD2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 w:rsidRPr="006250B4">
        <w:rPr>
          <w:sz w:val="24"/>
        </w:rPr>
        <w:t>Após realizar login no sistema</w:t>
      </w:r>
      <w:r>
        <w:rPr>
          <w:sz w:val="24"/>
        </w:rPr>
        <w:t xml:space="preserve"> com perfil de Administrador</w:t>
      </w:r>
      <w:r w:rsidRPr="006250B4">
        <w:rPr>
          <w:sz w:val="24"/>
        </w:rPr>
        <w:t xml:space="preserve">, </w:t>
      </w:r>
      <w:r>
        <w:rPr>
          <w:sz w:val="24"/>
        </w:rPr>
        <w:t xml:space="preserve">na barra de menu (apresentada na imagem 4), </w:t>
      </w:r>
      <w:r w:rsidRPr="006250B4">
        <w:rPr>
          <w:sz w:val="24"/>
        </w:rPr>
        <w:t xml:space="preserve">acesse o menu </w:t>
      </w:r>
      <w:r>
        <w:rPr>
          <w:sz w:val="24"/>
        </w:rPr>
        <w:t>de consultas</w:t>
      </w:r>
      <w:r w:rsidRPr="006250B4">
        <w:rPr>
          <w:sz w:val="24"/>
        </w:rPr>
        <w:t xml:space="preserve"> e em seguida click na opção “</w:t>
      </w:r>
      <w:r w:rsidR="00710275">
        <w:rPr>
          <w:sz w:val="24"/>
        </w:rPr>
        <w:t>UBS</w:t>
      </w:r>
      <w:r w:rsidRPr="006250B4">
        <w:rPr>
          <w:sz w:val="24"/>
        </w:rPr>
        <w:t>”.</w:t>
      </w:r>
    </w:p>
    <w:p w14:paraId="7BAE5B25" w14:textId="77777777" w:rsidR="00AB77A8" w:rsidRDefault="00852DD2" w:rsidP="00852DD2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>
        <w:rPr>
          <w:sz w:val="24"/>
        </w:rPr>
        <w:t>Na tela</w:t>
      </w:r>
      <w:r w:rsidR="00A04783">
        <w:rPr>
          <w:sz w:val="24"/>
        </w:rPr>
        <w:t xml:space="preserve"> de</w:t>
      </w:r>
      <w:r>
        <w:rPr>
          <w:sz w:val="24"/>
        </w:rPr>
        <w:t xml:space="preserve"> lista</w:t>
      </w:r>
      <w:r w:rsidR="00AB776A">
        <w:rPr>
          <w:sz w:val="24"/>
        </w:rPr>
        <w:t>gem</w:t>
      </w:r>
      <w:r>
        <w:rPr>
          <w:sz w:val="24"/>
        </w:rPr>
        <w:t xml:space="preserve"> de </w:t>
      </w:r>
      <w:r w:rsidR="0012649A">
        <w:rPr>
          <w:sz w:val="24"/>
        </w:rPr>
        <w:t>UBS</w:t>
      </w:r>
      <w:r w:rsidR="00EE4B14">
        <w:rPr>
          <w:sz w:val="24"/>
        </w:rPr>
        <w:t>s</w:t>
      </w:r>
      <w:r>
        <w:rPr>
          <w:sz w:val="24"/>
        </w:rPr>
        <w:t xml:space="preserve">, deverá ser selecionado a </w:t>
      </w:r>
      <w:r w:rsidR="000466B8">
        <w:rPr>
          <w:sz w:val="24"/>
        </w:rPr>
        <w:t>UBS</w:t>
      </w:r>
      <w:r>
        <w:rPr>
          <w:sz w:val="24"/>
        </w:rPr>
        <w:t xml:space="preserve"> a qual deve ser alterada, clicando sobre o botão com ícone de lápis, localizado na coluna “Editar”.</w:t>
      </w:r>
    </w:p>
    <w:p w14:paraId="6AEB8D3B" w14:textId="77777777" w:rsidR="001924E0" w:rsidRPr="00B23B8A" w:rsidRDefault="0012649A" w:rsidP="001924E0">
      <w:pPr>
        <w:pStyle w:val="Listacommarcadores"/>
        <w:numPr>
          <w:ilvl w:val="0"/>
          <w:numId w:val="0"/>
        </w:numPr>
        <w:spacing w:after="180"/>
        <w:jc w:val="center"/>
      </w:pPr>
      <w:r>
        <w:rPr>
          <w:noProof/>
        </w:rPr>
        <w:drawing>
          <wp:inline distT="0" distB="0" distL="0" distR="0" wp14:anchorId="38660A86" wp14:editId="3DAE7791">
            <wp:extent cx="5400675" cy="2581275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24E0" w:rsidRPr="000F14D8">
        <w:t xml:space="preserve">Imagem </w:t>
      </w:r>
      <w:r w:rsidR="001924E0">
        <w:t>14</w:t>
      </w:r>
      <w:r w:rsidR="001924E0" w:rsidRPr="000F14D8">
        <w:t xml:space="preserve">: </w:t>
      </w:r>
      <w:r w:rsidR="001924E0">
        <w:t xml:space="preserve">Tela de </w:t>
      </w:r>
      <w:r>
        <w:t>listagem de UBS</w:t>
      </w:r>
      <w:r w:rsidR="001924E0" w:rsidRPr="000F14D8">
        <w:t>.</w:t>
      </w:r>
    </w:p>
    <w:p w14:paraId="6995F4C3" w14:textId="77777777" w:rsidR="000466B8" w:rsidRDefault="000466B8" w:rsidP="000466B8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>
        <w:rPr>
          <w:sz w:val="24"/>
        </w:rPr>
        <w:t xml:space="preserve">Na tela </w:t>
      </w:r>
      <w:r w:rsidR="00A04783">
        <w:rPr>
          <w:sz w:val="24"/>
        </w:rPr>
        <w:t xml:space="preserve">de </w:t>
      </w:r>
      <w:r>
        <w:rPr>
          <w:sz w:val="24"/>
        </w:rPr>
        <w:t>edi</w:t>
      </w:r>
      <w:r w:rsidR="00AB776A">
        <w:rPr>
          <w:sz w:val="24"/>
        </w:rPr>
        <w:t>ção</w:t>
      </w:r>
      <w:r>
        <w:rPr>
          <w:sz w:val="24"/>
        </w:rPr>
        <w:t xml:space="preserve"> </w:t>
      </w:r>
      <w:r w:rsidR="00A04783">
        <w:rPr>
          <w:sz w:val="24"/>
        </w:rPr>
        <w:t xml:space="preserve">de </w:t>
      </w:r>
      <w:r>
        <w:rPr>
          <w:sz w:val="24"/>
        </w:rPr>
        <w:t>UBS, o usuário poderá alterar os dados institucionais. Preencha todos os campos marcados com o asterisco azul (</w:t>
      </w:r>
      <w:r w:rsidRPr="000F14D8">
        <w:rPr>
          <w:color w:val="0070C0"/>
          <w:sz w:val="24"/>
        </w:rPr>
        <w:t>*</w:t>
      </w:r>
      <w:r>
        <w:rPr>
          <w:sz w:val="24"/>
        </w:rPr>
        <w:t>), pois são campos obrigatórios e click no botão “SALVAR”.</w:t>
      </w:r>
    </w:p>
    <w:p w14:paraId="38DBBF12" w14:textId="77777777" w:rsidR="000466B8" w:rsidRPr="00C21F5A" w:rsidRDefault="000466B8" w:rsidP="000466B8">
      <w:pPr>
        <w:pStyle w:val="ttulo2"/>
      </w:pPr>
      <w:r>
        <w:lastRenderedPageBreak/>
        <w:t>Detalhar</w:t>
      </w:r>
    </w:p>
    <w:p w14:paraId="613DF466" w14:textId="77777777" w:rsidR="000466B8" w:rsidRDefault="000466B8" w:rsidP="000466B8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 w:rsidRPr="006250B4">
        <w:rPr>
          <w:sz w:val="24"/>
        </w:rPr>
        <w:t>Após realizar login no sistema</w:t>
      </w:r>
      <w:r>
        <w:rPr>
          <w:sz w:val="24"/>
        </w:rPr>
        <w:t xml:space="preserve"> com perfil de Administrador ou Colaborador</w:t>
      </w:r>
      <w:r w:rsidRPr="006250B4">
        <w:rPr>
          <w:sz w:val="24"/>
        </w:rPr>
        <w:t xml:space="preserve">, </w:t>
      </w:r>
      <w:r>
        <w:rPr>
          <w:sz w:val="24"/>
        </w:rPr>
        <w:t xml:space="preserve">na barra de menu (apresentada na imagem 4), </w:t>
      </w:r>
      <w:r w:rsidRPr="006250B4">
        <w:rPr>
          <w:sz w:val="24"/>
        </w:rPr>
        <w:t xml:space="preserve">acesse o menu </w:t>
      </w:r>
      <w:r>
        <w:rPr>
          <w:sz w:val="24"/>
        </w:rPr>
        <w:t>de consultas</w:t>
      </w:r>
      <w:r w:rsidRPr="006250B4">
        <w:rPr>
          <w:sz w:val="24"/>
        </w:rPr>
        <w:t xml:space="preserve"> e em seguida click na opção “</w:t>
      </w:r>
      <w:r>
        <w:rPr>
          <w:sz w:val="24"/>
        </w:rPr>
        <w:t>UBS</w:t>
      </w:r>
      <w:r w:rsidRPr="006250B4">
        <w:rPr>
          <w:sz w:val="24"/>
        </w:rPr>
        <w:t>”.</w:t>
      </w:r>
    </w:p>
    <w:p w14:paraId="20D5C53F" w14:textId="77777777" w:rsidR="000466B8" w:rsidRDefault="000466B8" w:rsidP="000466B8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>
        <w:rPr>
          <w:sz w:val="24"/>
        </w:rPr>
        <w:t>Na tela</w:t>
      </w:r>
      <w:r w:rsidR="00A04783">
        <w:rPr>
          <w:sz w:val="24"/>
        </w:rPr>
        <w:t xml:space="preserve"> de</w:t>
      </w:r>
      <w:r>
        <w:rPr>
          <w:sz w:val="24"/>
        </w:rPr>
        <w:t xml:space="preserve"> lista</w:t>
      </w:r>
      <w:r w:rsidR="00AB776A">
        <w:rPr>
          <w:sz w:val="24"/>
        </w:rPr>
        <w:t>gem</w:t>
      </w:r>
      <w:r>
        <w:rPr>
          <w:sz w:val="24"/>
        </w:rPr>
        <w:t xml:space="preserve"> de UBS</w:t>
      </w:r>
      <w:r w:rsidR="00EE4B14">
        <w:rPr>
          <w:sz w:val="24"/>
        </w:rPr>
        <w:t>s</w:t>
      </w:r>
      <w:r>
        <w:rPr>
          <w:sz w:val="24"/>
        </w:rPr>
        <w:t>, deverá ser selecionado a UBS a qual deve ser detalhada, clicando sobre o botão com ícone de lupa, localizado na coluna “Detalhar”</w:t>
      </w:r>
      <w:r w:rsidR="00177EEC" w:rsidRPr="00177EEC">
        <w:rPr>
          <w:sz w:val="24"/>
        </w:rPr>
        <w:t xml:space="preserve"> </w:t>
      </w:r>
      <w:r w:rsidR="00177EEC">
        <w:rPr>
          <w:sz w:val="24"/>
        </w:rPr>
        <w:t>(apresentada na imagem 14)</w:t>
      </w:r>
      <w:r>
        <w:rPr>
          <w:sz w:val="24"/>
        </w:rPr>
        <w:t>.</w:t>
      </w:r>
    </w:p>
    <w:p w14:paraId="43FCD3B5" w14:textId="77777777" w:rsidR="000466B8" w:rsidRPr="00C21F5A" w:rsidRDefault="000466B8" w:rsidP="000466B8">
      <w:pPr>
        <w:pStyle w:val="ttulo10"/>
      </w:pPr>
      <w:bookmarkStart w:id="6" w:name="_Toc532196795"/>
      <w:r>
        <w:lastRenderedPageBreak/>
        <w:t>Empresa</w:t>
      </w:r>
      <w:bookmarkEnd w:id="6"/>
    </w:p>
    <w:p w14:paraId="5552AE14" w14:textId="77777777" w:rsidR="000466B8" w:rsidRPr="00C21F5A" w:rsidRDefault="000466B8" w:rsidP="000466B8">
      <w:pPr>
        <w:pStyle w:val="ttulo2"/>
      </w:pPr>
      <w:r>
        <w:t>Cadastrar</w:t>
      </w:r>
    </w:p>
    <w:p w14:paraId="5FED219C" w14:textId="77777777" w:rsidR="000466B8" w:rsidRDefault="000466B8" w:rsidP="000466B8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 w:rsidRPr="006250B4">
        <w:rPr>
          <w:sz w:val="24"/>
        </w:rPr>
        <w:t>Após realizar login no sistema</w:t>
      </w:r>
      <w:r w:rsidR="00A829FB">
        <w:rPr>
          <w:sz w:val="24"/>
        </w:rPr>
        <w:t xml:space="preserve"> com perfil de Administrador ou Colaborador</w:t>
      </w:r>
      <w:r w:rsidRPr="006250B4">
        <w:rPr>
          <w:sz w:val="24"/>
        </w:rPr>
        <w:t xml:space="preserve">, </w:t>
      </w:r>
      <w:r>
        <w:rPr>
          <w:sz w:val="24"/>
        </w:rPr>
        <w:t xml:space="preserve">na barra de menu (apresentada na imagem 4), </w:t>
      </w:r>
      <w:r w:rsidRPr="006250B4">
        <w:rPr>
          <w:sz w:val="24"/>
        </w:rPr>
        <w:t>acesse o menu “Cadastros” e em seguida click na opção “</w:t>
      </w:r>
      <w:r w:rsidR="00E24A8A">
        <w:rPr>
          <w:sz w:val="24"/>
        </w:rPr>
        <w:t>Empresa</w:t>
      </w:r>
      <w:r w:rsidRPr="006250B4">
        <w:rPr>
          <w:sz w:val="24"/>
        </w:rPr>
        <w:t>”.</w:t>
      </w:r>
    </w:p>
    <w:p w14:paraId="272F508A" w14:textId="77777777" w:rsidR="000466B8" w:rsidRDefault="000466B8" w:rsidP="000466B8">
      <w:pPr>
        <w:pStyle w:val="Listacommarcadores"/>
        <w:numPr>
          <w:ilvl w:val="0"/>
          <w:numId w:val="0"/>
        </w:numPr>
        <w:spacing w:before="0" w:after="180"/>
        <w:jc w:val="both"/>
        <w:rPr>
          <w:noProof/>
          <w:sz w:val="24"/>
        </w:rPr>
      </w:pPr>
      <w:r>
        <w:rPr>
          <w:sz w:val="24"/>
        </w:rPr>
        <w:t xml:space="preserve">Na tela de cadastro de </w:t>
      </w:r>
      <w:r w:rsidR="00107F06">
        <w:rPr>
          <w:sz w:val="24"/>
        </w:rPr>
        <w:t>empresa</w:t>
      </w:r>
      <w:r>
        <w:rPr>
          <w:sz w:val="24"/>
        </w:rPr>
        <w:t>, preencha todos os campos marcados com o asterisco azul (</w:t>
      </w:r>
      <w:r w:rsidRPr="000F14D8">
        <w:rPr>
          <w:color w:val="0070C0"/>
          <w:sz w:val="24"/>
        </w:rPr>
        <w:t>*</w:t>
      </w:r>
      <w:r>
        <w:rPr>
          <w:sz w:val="24"/>
        </w:rPr>
        <w:t>), pois são campos obrigatórios. Posterior click no botão “SALVAR”.</w:t>
      </w:r>
      <w:r w:rsidR="00485884" w:rsidRPr="00485884">
        <w:rPr>
          <w:noProof/>
          <w:sz w:val="24"/>
        </w:rPr>
        <w:t xml:space="preserve"> </w:t>
      </w:r>
      <w:r w:rsidR="00485884">
        <w:rPr>
          <w:noProof/>
          <w:sz w:val="24"/>
        </w:rPr>
        <w:drawing>
          <wp:inline distT="0" distB="0" distL="0" distR="0" wp14:anchorId="692DDB0D" wp14:editId="1F3978B6">
            <wp:extent cx="5400675" cy="2619375"/>
            <wp:effectExtent l="0" t="0" r="952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18311" w14:textId="77777777" w:rsidR="00485884" w:rsidRDefault="00485884" w:rsidP="00485884">
      <w:pPr>
        <w:pStyle w:val="Listacommarcadores"/>
        <w:numPr>
          <w:ilvl w:val="0"/>
          <w:numId w:val="0"/>
        </w:numPr>
        <w:spacing w:before="0" w:after="180"/>
        <w:jc w:val="center"/>
        <w:rPr>
          <w:sz w:val="24"/>
        </w:rPr>
      </w:pPr>
      <w:r w:rsidRPr="000F14D8">
        <w:t xml:space="preserve">Imagem </w:t>
      </w:r>
      <w:r>
        <w:t>15</w:t>
      </w:r>
      <w:r w:rsidRPr="000F14D8">
        <w:t xml:space="preserve">: </w:t>
      </w:r>
      <w:r>
        <w:t>Tela de cadastro de empresa</w:t>
      </w:r>
      <w:r w:rsidRPr="000F14D8">
        <w:t>.</w:t>
      </w:r>
    </w:p>
    <w:p w14:paraId="4F7E0136" w14:textId="77777777" w:rsidR="000466B8" w:rsidRPr="00C21F5A" w:rsidRDefault="000466B8" w:rsidP="000466B8">
      <w:pPr>
        <w:pStyle w:val="ttulo2"/>
      </w:pPr>
      <w:r>
        <w:t>Editar</w:t>
      </w:r>
    </w:p>
    <w:p w14:paraId="30014CE2" w14:textId="77777777" w:rsidR="000466B8" w:rsidRDefault="000466B8" w:rsidP="000466B8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 w:rsidRPr="006250B4">
        <w:rPr>
          <w:sz w:val="24"/>
        </w:rPr>
        <w:t xml:space="preserve">Após realizar login no </w:t>
      </w:r>
      <w:r w:rsidR="00485884" w:rsidRPr="006250B4">
        <w:rPr>
          <w:sz w:val="24"/>
        </w:rPr>
        <w:t>sistema</w:t>
      </w:r>
      <w:r w:rsidR="00485884">
        <w:rPr>
          <w:sz w:val="24"/>
        </w:rPr>
        <w:t xml:space="preserve"> com perfil de Administrador ou Colaborador</w:t>
      </w:r>
      <w:r w:rsidRPr="006250B4">
        <w:rPr>
          <w:sz w:val="24"/>
        </w:rPr>
        <w:t xml:space="preserve">, </w:t>
      </w:r>
      <w:r>
        <w:rPr>
          <w:sz w:val="24"/>
        </w:rPr>
        <w:t xml:space="preserve">na barra de menu (apresentada na imagem 4), </w:t>
      </w:r>
      <w:r w:rsidRPr="006250B4">
        <w:rPr>
          <w:sz w:val="24"/>
        </w:rPr>
        <w:t xml:space="preserve">acesse o menu </w:t>
      </w:r>
      <w:r>
        <w:rPr>
          <w:sz w:val="24"/>
        </w:rPr>
        <w:t>de consultas</w:t>
      </w:r>
      <w:r w:rsidRPr="006250B4">
        <w:rPr>
          <w:sz w:val="24"/>
        </w:rPr>
        <w:t xml:space="preserve"> e em seguida click na opção “</w:t>
      </w:r>
      <w:r w:rsidR="00485884">
        <w:rPr>
          <w:sz w:val="24"/>
        </w:rPr>
        <w:t>Empresa</w:t>
      </w:r>
      <w:r w:rsidRPr="006250B4">
        <w:rPr>
          <w:sz w:val="24"/>
        </w:rPr>
        <w:t>”.</w:t>
      </w:r>
    </w:p>
    <w:p w14:paraId="3CEF52E4" w14:textId="77777777" w:rsidR="000466B8" w:rsidRDefault="000466B8" w:rsidP="000466B8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>
        <w:rPr>
          <w:sz w:val="24"/>
        </w:rPr>
        <w:t>Na tela</w:t>
      </w:r>
      <w:r w:rsidR="00A04783">
        <w:rPr>
          <w:sz w:val="24"/>
        </w:rPr>
        <w:t xml:space="preserve"> de</w:t>
      </w:r>
      <w:r>
        <w:rPr>
          <w:sz w:val="24"/>
        </w:rPr>
        <w:t xml:space="preserve"> lista</w:t>
      </w:r>
      <w:r w:rsidR="00AB776A">
        <w:rPr>
          <w:sz w:val="24"/>
        </w:rPr>
        <w:t>gem</w:t>
      </w:r>
      <w:r>
        <w:rPr>
          <w:sz w:val="24"/>
        </w:rPr>
        <w:t xml:space="preserve"> de </w:t>
      </w:r>
      <w:r w:rsidR="00EE4B14">
        <w:rPr>
          <w:sz w:val="24"/>
        </w:rPr>
        <w:t>e</w:t>
      </w:r>
      <w:r w:rsidR="00710275">
        <w:rPr>
          <w:sz w:val="24"/>
        </w:rPr>
        <w:t>mpresa</w:t>
      </w:r>
      <w:r w:rsidR="00EE4B14">
        <w:rPr>
          <w:sz w:val="24"/>
        </w:rPr>
        <w:t>s</w:t>
      </w:r>
      <w:r>
        <w:rPr>
          <w:sz w:val="24"/>
        </w:rPr>
        <w:t>, deverá ser selecionado a UBS a qual deve ser alterada, clicando sobre o botão com ícone de lápis, localizado na coluna “Editar”.</w:t>
      </w:r>
    </w:p>
    <w:p w14:paraId="444BD809" w14:textId="77777777" w:rsidR="000466B8" w:rsidRPr="00B23B8A" w:rsidRDefault="00710275" w:rsidP="000466B8">
      <w:pPr>
        <w:pStyle w:val="Listacommarcadores"/>
        <w:numPr>
          <w:ilvl w:val="0"/>
          <w:numId w:val="0"/>
        </w:numPr>
        <w:spacing w:after="180"/>
        <w:jc w:val="center"/>
      </w:pPr>
      <w:r>
        <w:rPr>
          <w:noProof/>
        </w:rPr>
        <w:lastRenderedPageBreak/>
        <w:drawing>
          <wp:inline distT="0" distB="0" distL="0" distR="0" wp14:anchorId="7AD8A2AC" wp14:editId="63E5A867">
            <wp:extent cx="5391150" cy="258127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66B8" w:rsidRPr="000F14D8">
        <w:t xml:space="preserve">Imagem </w:t>
      </w:r>
      <w:r w:rsidR="000466B8">
        <w:t>1</w:t>
      </w:r>
      <w:r>
        <w:t>6</w:t>
      </w:r>
      <w:r w:rsidR="000466B8" w:rsidRPr="000F14D8">
        <w:t xml:space="preserve">: </w:t>
      </w:r>
      <w:r w:rsidR="000466B8">
        <w:t xml:space="preserve">Tela de listagem de </w:t>
      </w:r>
      <w:r>
        <w:t>empresa</w:t>
      </w:r>
      <w:r w:rsidR="000466B8" w:rsidRPr="000F14D8">
        <w:t>.</w:t>
      </w:r>
    </w:p>
    <w:p w14:paraId="2CAB97A1" w14:textId="77777777" w:rsidR="00710275" w:rsidRDefault="000466B8" w:rsidP="000466B8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>
        <w:rPr>
          <w:sz w:val="24"/>
        </w:rPr>
        <w:t xml:space="preserve">Na tela </w:t>
      </w:r>
      <w:r w:rsidR="00A04783">
        <w:rPr>
          <w:sz w:val="24"/>
        </w:rPr>
        <w:t xml:space="preserve">de </w:t>
      </w:r>
      <w:r>
        <w:rPr>
          <w:sz w:val="24"/>
        </w:rPr>
        <w:t>edi</w:t>
      </w:r>
      <w:r w:rsidR="00AB776A">
        <w:rPr>
          <w:sz w:val="24"/>
        </w:rPr>
        <w:t>ção</w:t>
      </w:r>
      <w:r w:rsidR="00710275">
        <w:rPr>
          <w:sz w:val="24"/>
        </w:rPr>
        <w:t xml:space="preserve"> </w:t>
      </w:r>
      <w:r w:rsidR="00A04783">
        <w:rPr>
          <w:sz w:val="24"/>
        </w:rPr>
        <w:t xml:space="preserve">de </w:t>
      </w:r>
      <w:r w:rsidR="00710275">
        <w:rPr>
          <w:sz w:val="24"/>
        </w:rPr>
        <w:t>empresa</w:t>
      </w:r>
      <w:r>
        <w:rPr>
          <w:sz w:val="24"/>
        </w:rPr>
        <w:t>, o usuário poderá alterar os dados institucionais. Preencha todos os campos marcados com o asterisco azul (</w:t>
      </w:r>
      <w:r w:rsidRPr="000F14D8">
        <w:rPr>
          <w:color w:val="0070C0"/>
          <w:sz w:val="24"/>
        </w:rPr>
        <w:t>*</w:t>
      </w:r>
      <w:r>
        <w:rPr>
          <w:sz w:val="24"/>
        </w:rPr>
        <w:t>), pois são campos obrigatórios e click no botão “SALVAR”.</w:t>
      </w:r>
    </w:p>
    <w:p w14:paraId="4DE4C478" w14:textId="77777777" w:rsidR="000466B8" w:rsidRDefault="00710275" w:rsidP="00710275">
      <w:pPr>
        <w:pStyle w:val="Listacommarcadores"/>
        <w:numPr>
          <w:ilvl w:val="0"/>
          <w:numId w:val="0"/>
        </w:numPr>
        <w:spacing w:before="0" w:after="18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7C7A646F" wp14:editId="7E6C018A">
            <wp:extent cx="5400675" cy="2609850"/>
            <wp:effectExtent l="0" t="0" r="952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14D8">
        <w:t xml:space="preserve">Imagem </w:t>
      </w:r>
      <w:r>
        <w:t>17</w:t>
      </w:r>
      <w:r w:rsidRPr="000F14D8">
        <w:t xml:space="preserve">: </w:t>
      </w:r>
      <w:r>
        <w:t>Tela de edição de empresa</w:t>
      </w:r>
      <w:r w:rsidRPr="000F14D8">
        <w:t>.</w:t>
      </w:r>
    </w:p>
    <w:p w14:paraId="5C520649" w14:textId="77777777" w:rsidR="000466B8" w:rsidRPr="00C21F5A" w:rsidRDefault="000466B8" w:rsidP="000466B8">
      <w:pPr>
        <w:pStyle w:val="ttulo2"/>
      </w:pPr>
      <w:r>
        <w:t>Detalhar</w:t>
      </w:r>
    </w:p>
    <w:p w14:paraId="51C7FE6D" w14:textId="77777777" w:rsidR="000466B8" w:rsidRDefault="000466B8" w:rsidP="000466B8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 w:rsidRPr="006250B4">
        <w:rPr>
          <w:sz w:val="24"/>
        </w:rPr>
        <w:t>Após realizar login no sistema</w:t>
      </w:r>
      <w:r>
        <w:rPr>
          <w:sz w:val="24"/>
        </w:rPr>
        <w:t xml:space="preserve"> com perfil de Administrador ou Colaborador</w:t>
      </w:r>
      <w:r w:rsidRPr="006250B4">
        <w:rPr>
          <w:sz w:val="24"/>
        </w:rPr>
        <w:t xml:space="preserve">, </w:t>
      </w:r>
      <w:r>
        <w:rPr>
          <w:sz w:val="24"/>
        </w:rPr>
        <w:t xml:space="preserve">na barra de menu (apresentada na imagem 4), </w:t>
      </w:r>
      <w:r w:rsidRPr="006250B4">
        <w:rPr>
          <w:sz w:val="24"/>
        </w:rPr>
        <w:t xml:space="preserve">acesse o menu </w:t>
      </w:r>
      <w:r>
        <w:rPr>
          <w:sz w:val="24"/>
        </w:rPr>
        <w:t>de consultas</w:t>
      </w:r>
      <w:r w:rsidRPr="006250B4">
        <w:rPr>
          <w:sz w:val="24"/>
        </w:rPr>
        <w:t xml:space="preserve"> e em seguida click na opção “</w:t>
      </w:r>
      <w:r w:rsidR="00A21A0A">
        <w:rPr>
          <w:sz w:val="24"/>
        </w:rPr>
        <w:t>Empresa</w:t>
      </w:r>
      <w:r w:rsidRPr="006250B4">
        <w:rPr>
          <w:sz w:val="24"/>
        </w:rPr>
        <w:t>”.</w:t>
      </w:r>
    </w:p>
    <w:p w14:paraId="0078889F" w14:textId="77777777" w:rsidR="001924E0" w:rsidRDefault="000466B8" w:rsidP="000466B8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>
        <w:rPr>
          <w:sz w:val="24"/>
        </w:rPr>
        <w:lastRenderedPageBreak/>
        <w:t xml:space="preserve">Na tela </w:t>
      </w:r>
      <w:r w:rsidR="00A04783">
        <w:rPr>
          <w:sz w:val="24"/>
        </w:rPr>
        <w:t xml:space="preserve">de </w:t>
      </w:r>
      <w:r>
        <w:rPr>
          <w:sz w:val="24"/>
        </w:rPr>
        <w:t>lista</w:t>
      </w:r>
      <w:r w:rsidR="00AB776A">
        <w:rPr>
          <w:sz w:val="24"/>
        </w:rPr>
        <w:t>gem</w:t>
      </w:r>
      <w:r>
        <w:rPr>
          <w:sz w:val="24"/>
        </w:rPr>
        <w:t xml:space="preserve"> de </w:t>
      </w:r>
      <w:r w:rsidR="00A21A0A">
        <w:rPr>
          <w:sz w:val="24"/>
        </w:rPr>
        <w:t>empresa</w:t>
      </w:r>
      <w:r w:rsidR="00EE4B14">
        <w:rPr>
          <w:sz w:val="24"/>
        </w:rPr>
        <w:t>s</w:t>
      </w:r>
      <w:r>
        <w:rPr>
          <w:sz w:val="24"/>
        </w:rPr>
        <w:t xml:space="preserve">, deverá ser selecionado a </w:t>
      </w:r>
      <w:r w:rsidR="00A21A0A">
        <w:rPr>
          <w:sz w:val="24"/>
        </w:rPr>
        <w:t>empresa</w:t>
      </w:r>
      <w:r>
        <w:rPr>
          <w:sz w:val="24"/>
        </w:rPr>
        <w:t xml:space="preserve"> a qual deve ser detalhada, clicando sobre o botão com ícone de lupa, localizado na coluna “Detalhar”</w:t>
      </w:r>
      <w:r w:rsidR="00177EEC" w:rsidRPr="00177EEC">
        <w:rPr>
          <w:sz w:val="24"/>
        </w:rPr>
        <w:t xml:space="preserve"> </w:t>
      </w:r>
      <w:r w:rsidR="00177EEC">
        <w:rPr>
          <w:sz w:val="24"/>
        </w:rPr>
        <w:t>(apresentada na imagem 16)</w:t>
      </w:r>
      <w:r>
        <w:rPr>
          <w:sz w:val="24"/>
        </w:rPr>
        <w:t>.</w:t>
      </w:r>
    </w:p>
    <w:p w14:paraId="2B1DFA41" w14:textId="77777777" w:rsidR="00177EEC" w:rsidRPr="00C21F5A" w:rsidRDefault="00177EEC" w:rsidP="00177EEC">
      <w:pPr>
        <w:pStyle w:val="ttulo10"/>
      </w:pPr>
      <w:bookmarkStart w:id="7" w:name="_Toc532196796"/>
      <w:r>
        <w:lastRenderedPageBreak/>
        <w:t>Município</w:t>
      </w:r>
      <w:bookmarkEnd w:id="7"/>
    </w:p>
    <w:p w14:paraId="381655D3" w14:textId="77777777" w:rsidR="00177EEC" w:rsidRPr="00C21F5A" w:rsidRDefault="00177EEC" w:rsidP="00177EEC">
      <w:pPr>
        <w:pStyle w:val="ttulo2"/>
      </w:pPr>
      <w:r>
        <w:t>Cadastrar</w:t>
      </w:r>
    </w:p>
    <w:p w14:paraId="4BE74632" w14:textId="77777777" w:rsidR="00177EEC" w:rsidRDefault="00177EEC" w:rsidP="00177EEC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 w:rsidRPr="006250B4">
        <w:rPr>
          <w:sz w:val="24"/>
        </w:rPr>
        <w:t>Após realizar login no sistema</w:t>
      </w:r>
      <w:r>
        <w:rPr>
          <w:sz w:val="24"/>
        </w:rPr>
        <w:t xml:space="preserve"> com perfil de Administrador</w:t>
      </w:r>
      <w:r w:rsidRPr="006250B4">
        <w:rPr>
          <w:sz w:val="24"/>
        </w:rPr>
        <w:t xml:space="preserve">, </w:t>
      </w:r>
      <w:r>
        <w:rPr>
          <w:sz w:val="24"/>
        </w:rPr>
        <w:t xml:space="preserve">na barra de menu (apresentada na imagem 4), </w:t>
      </w:r>
      <w:r w:rsidRPr="006250B4">
        <w:rPr>
          <w:sz w:val="24"/>
        </w:rPr>
        <w:t>acesse o menu “Cadastros” e em seguida click na opção “</w:t>
      </w:r>
      <w:r w:rsidR="00C76657">
        <w:rPr>
          <w:sz w:val="24"/>
        </w:rPr>
        <w:t>Município</w:t>
      </w:r>
      <w:r w:rsidRPr="006250B4">
        <w:rPr>
          <w:sz w:val="24"/>
        </w:rPr>
        <w:t>”.</w:t>
      </w:r>
    </w:p>
    <w:p w14:paraId="027CD9B7" w14:textId="77777777" w:rsidR="00177EEC" w:rsidRDefault="00177EEC" w:rsidP="0056191B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>
        <w:rPr>
          <w:sz w:val="24"/>
        </w:rPr>
        <w:t xml:space="preserve">Na tela de cadastro de </w:t>
      </w:r>
      <w:r w:rsidR="0056191B">
        <w:rPr>
          <w:sz w:val="24"/>
        </w:rPr>
        <w:t>município</w:t>
      </w:r>
      <w:r>
        <w:rPr>
          <w:sz w:val="24"/>
        </w:rPr>
        <w:t>, preencha todos os campos marcados com o asterisco azul (</w:t>
      </w:r>
      <w:r w:rsidRPr="000F14D8">
        <w:rPr>
          <w:color w:val="0070C0"/>
          <w:sz w:val="24"/>
        </w:rPr>
        <w:t>*</w:t>
      </w:r>
      <w:r>
        <w:rPr>
          <w:sz w:val="24"/>
        </w:rPr>
        <w:t>), pois são campos obrigatórios. Posterior click no botão “SALVAR”.</w:t>
      </w:r>
    </w:p>
    <w:p w14:paraId="0AB8E407" w14:textId="77777777" w:rsidR="00177EEC" w:rsidRPr="00C21F5A" w:rsidRDefault="00177EEC" w:rsidP="00177EEC">
      <w:pPr>
        <w:pStyle w:val="ttulo2"/>
      </w:pPr>
      <w:r>
        <w:t>Editar</w:t>
      </w:r>
    </w:p>
    <w:p w14:paraId="721089E7" w14:textId="77777777" w:rsidR="00177EEC" w:rsidRDefault="00177EEC" w:rsidP="00177EEC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 w:rsidRPr="006250B4">
        <w:rPr>
          <w:sz w:val="24"/>
        </w:rPr>
        <w:t>Após realizar login no sistema</w:t>
      </w:r>
      <w:r>
        <w:rPr>
          <w:sz w:val="24"/>
        </w:rPr>
        <w:t xml:space="preserve"> com perfil de Administrador</w:t>
      </w:r>
      <w:r w:rsidRPr="006250B4">
        <w:rPr>
          <w:sz w:val="24"/>
        </w:rPr>
        <w:t xml:space="preserve">, </w:t>
      </w:r>
      <w:r>
        <w:rPr>
          <w:sz w:val="24"/>
        </w:rPr>
        <w:t xml:space="preserve">na barra de menu (apresentada na imagem 4), </w:t>
      </w:r>
      <w:r w:rsidRPr="006250B4">
        <w:rPr>
          <w:sz w:val="24"/>
        </w:rPr>
        <w:t xml:space="preserve">acesse o menu </w:t>
      </w:r>
      <w:r>
        <w:rPr>
          <w:sz w:val="24"/>
        </w:rPr>
        <w:t>de consultas</w:t>
      </w:r>
      <w:r w:rsidRPr="006250B4">
        <w:rPr>
          <w:sz w:val="24"/>
        </w:rPr>
        <w:t xml:space="preserve"> e em seguida click na opção “</w:t>
      </w:r>
      <w:r w:rsidR="0056191B">
        <w:rPr>
          <w:sz w:val="24"/>
        </w:rPr>
        <w:t>Município</w:t>
      </w:r>
      <w:r w:rsidRPr="006250B4">
        <w:rPr>
          <w:sz w:val="24"/>
        </w:rPr>
        <w:t>”.</w:t>
      </w:r>
    </w:p>
    <w:p w14:paraId="7F875DF0" w14:textId="77777777" w:rsidR="00177EEC" w:rsidRDefault="00177EEC" w:rsidP="00177EEC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>
        <w:rPr>
          <w:sz w:val="24"/>
        </w:rPr>
        <w:t xml:space="preserve">Na tela </w:t>
      </w:r>
      <w:r w:rsidR="00A04783">
        <w:rPr>
          <w:sz w:val="24"/>
        </w:rPr>
        <w:t xml:space="preserve">de </w:t>
      </w:r>
      <w:r>
        <w:rPr>
          <w:sz w:val="24"/>
        </w:rPr>
        <w:t>lista</w:t>
      </w:r>
      <w:r w:rsidR="00AB776A">
        <w:rPr>
          <w:sz w:val="24"/>
        </w:rPr>
        <w:t>gem</w:t>
      </w:r>
      <w:r>
        <w:rPr>
          <w:sz w:val="24"/>
        </w:rPr>
        <w:t xml:space="preserve"> de </w:t>
      </w:r>
      <w:r w:rsidR="00E83E64">
        <w:rPr>
          <w:sz w:val="24"/>
        </w:rPr>
        <w:t>município</w:t>
      </w:r>
      <w:r w:rsidR="00EE4B14">
        <w:rPr>
          <w:sz w:val="24"/>
        </w:rPr>
        <w:t>s</w:t>
      </w:r>
      <w:r>
        <w:rPr>
          <w:sz w:val="24"/>
        </w:rPr>
        <w:t xml:space="preserve">, deverá ser selecionado </w:t>
      </w:r>
      <w:r w:rsidR="00E83E64">
        <w:rPr>
          <w:sz w:val="24"/>
        </w:rPr>
        <w:t>o</w:t>
      </w:r>
      <w:r>
        <w:rPr>
          <w:sz w:val="24"/>
        </w:rPr>
        <w:t xml:space="preserve"> </w:t>
      </w:r>
      <w:r w:rsidR="00E83E64">
        <w:rPr>
          <w:sz w:val="24"/>
        </w:rPr>
        <w:t>município</w:t>
      </w:r>
      <w:r>
        <w:rPr>
          <w:sz w:val="24"/>
        </w:rPr>
        <w:t xml:space="preserve"> </w:t>
      </w:r>
      <w:r w:rsidR="00E83E64">
        <w:rPr>
          <w:sz w:val="24"/>
        </w:rPr>
        <w:t>o</w:t>
      </w:r>
      <w:r>
        <w:rPr>
          <w:sz w:val="24"/>
        </w:rPr>
        <w:t xml:space="preserve"> qual deve ser alterad</w:t>
      </w:r>
      <w:r w:rsidR="00522404">
        <w:rPr>
          <w:sz w:val="24"/>
        </w:rPr>
        <w:t>o</w:t>
      </w:r>
      <w:r>
        <w:rPr>
          <w:sz w:val="24"/>
        </w:rPr>
        <w:t>, clicando sobre o botão com ícone de lápis, localizado na coluna “Editar”.</w:t>
      </w:r>
    </w:p>
    <w:p w14:paraId="072BBB00" w14:textId="77777777" w:rsidR="00177EEC" w:rsidRDefault="00177EEC" w:rsidP="00795E00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>
        <w:rPr>
          <w:sz w:val="24"/>
        </w:rPr>
        <w:t xml:space="preserve">Na tela </w:t>
      </w:r>
      <w:r w:rsidR="00A04783">
        <w:rPr>
          <w:sz w:val="24"/>
        </w:rPr>
        <w:t xml:space="preserve">de </w:t>
      </w:r>
      <w:r>
        <w:rPr>
          <w:sz w:val="24"/>
        </w:rPr>
        <w:t>edi</w:t>
      </w:r>
      <w:r w:rsidR="00AB776A">
        <w:rPr>
          <w:sz w:val="24"/>
        </w:rPr>
        <w:t>ção de</w:t>
      </w:r>
      <w:r>
        <w:rPr>
          <w:sz w:val="24"/>
        </w:rPr>
        <w:t xml:space="preserve"> </w:t>
      </w:r>
      <w:r w:rsidR="00522404">
        <w:rPr>
          <w:sz w:val="24"/>
        </w:rPr>
        <w:t>município</w:t>
      </w:r>
      <w:r>
        <w:rPr>
          <w:sz w:val="24"/>
        </w:rPr>
        <w:t xml:space="preserve">, o usuário poderá alterar os dados </w:t>
      </w:r>
      <w:r w:rsidR="00522404">
        <w:rPr>
          <w:sz w:val="24"/>
        </w:rPr>
        <w:t xml:space="preserve">municipais, coordenadas geográficas, </w:t>
      </w:r>
      <w:r w:rsidR="00795E00">
        <w:rPr>
          <w:sz w:val="24"/>
        </w:rPr>
        <w:t>características do território e meios de transporte e acesso</w:t>
      </w:r>
      <w:r>
        <w:rPr>
          <w:sz w:val="24"/>
        </w:rPr>
        <w:t>. Preencha todos os campos marcados com o asterisco azul (</w:t>
      </w:r>
      <w:r w:rsidRPr="000F14D8">
        <w:rPr>
          <w:color w:val="0070C0"/>
          <w:sz w:val="24"/>
        </w:rPr>
        <w:t>*</w:t>
      </w:r>
      <w:r>
        <w:rPr>
          <w:sz w:val="24"/>
        </w:rPr>
        <w:t>), pois são campos obrigatórios e click no botão “SALVAR”.</w:t>
      </w:r>
    </w:p>
    <w:p w14:paraId="33B19763" w14:textId="77777777" w:rsidR="00177EEC" w:rsidRPr="00C21F5A" w:rsidRDefault="00177EEC" w:rsidP="00177EEC">
      <w:pPr>
        <w:pStyle w:val="ttulo2"/>
      </w:pPr>
      <w:r>
        <w:t>Detalhar</w:t>
      </w:r>
    </w:p>
    <w:p w14:paraId="3F098722" w14:textId="77777777" w:rsidR="00177EEC" w:rsidRDefault="00177EEC" w:rsidP="00177EEC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 w:rsidRPr="006250B4">
        <w:rPr>
          <w:sz w:val="24"/>
        </w:rPr>
        <w:t>Após realizar login no sistema</w:t>
      </w:r>
      <w:r>
        <w:rPr>
          <w:sz w:val="24"/>
        </w:rPr>
        <w:t xml:space="preserve"> com perfil de Administrador ou Colaborador</w:t>
      </w:r>
      <w:r w:rsidRPr="006250B4">
        <w:rPr>
          <w:sz w:val="24"/>
        </w:rPr>
        <w:t xml:space="preserve">, </w:t>
      </w:r>
      <w:r>
        <w:rPr>
          <w:sz w:val="24"/>
        </w:rPr>
        <w:t xml:space="preserve">na barra de menu (apresentada na imagem 4), </w:t>
      </w:r>
      <w:r w:rsidRPr="006250B4">
        <w:rPr>
          <w:sz w:val="24"/>
        </w:rPr>
        <w:t xml:space="preserve">acesse o menu </w:t>
      </w:r>
      <w:r>
        <w:rPr>
          <w:sz w:val="24"/>
        </w:rPr>
        <w:t>de consultas</w:t>
      </w:r>
      <w:r w:rsidRPr="006250B4">
        <w:rPr>
          <w:sz w:val="24"/>
        </w:rPr>
        <w:t xml:space="preserve"> e em seguida click na opção “</w:t>
      </w:r>
      <w:r w:rsidR="003754B9">
        <w:rPr>
          <w:sz w:val="24"/>
        </w:rPr>
        <w:t>Município</w:t>
      </w:r>
      <w:r w:rsidRPr="006250B4">
        <w:rPr>
          <w:sz w:val="24"/>
        </w:rPr>
        <w:t>”.</w:t>
      </w:r>
    </w:p>
    <w:p w14:paraId="6B91F8D8" w14:textId="77777777" w:rsidR="00177EEC" w:rsidRPr="00B23B8A" w:rsidRDefault="00177EEC" w:rsidP="00177EEC">
      <w:pPr>
        <w:pStyle w:val="Listacommarcadores"/>
        <w:numPr>
          <w:ilvl w:val="0"/>
          <w:numId w:val="0"/>
        </w:numPr>
        <w:spacing w:before="0" w:after="180"/>
        <w:jc w:val="both"/>
      </w:pPr>
      <w:r>
        <w:rPr>
          <w:sz w:val="24"/>
        </w:rPr>
        <w:t>Na tela</w:t>
      </w:r>
      <w:r w:rsidR="00A04783">
        <w:rPr>
          <w:sz w:val="24"/>
        </w:rPr>
        <w:t xml:space="preserve"> de</w:t>
      </w:r>
      <w:r>
        <w:rPr>
          <w:sz w:val="24"/>
        </w:rPr>
        <w:t xml:space="preserve"> lista</w:t>
      </w:r>
      <w:r w:rsidR="00AB776A">
        <w:rPr>
          <w:sz w:val="24"/>
        </w:rPr>
        <w:t>gem</w:t>
      </w:r>
      <w:r>
        <w:rPr>
          <w:sz w:val="24"/>
        </w:rPr>
        <w:t xml:space="preserve"> de </w:t>
      </w:r>
      <w:r w:rsidR="003754B9">
        <w:rPr>
          <w:sz w:val="24"/>
        </w:rPr>
        <w:t>município</w:t>
      </w:r>
      <w:r w:rsidR="00EE4B14">
        <w:rPr>
          <w:sz w:val="24"/>
        </w:rPr>
        <w:t>s</w:t>
      </w:r>
      <w:r>
        <w:rPr>
          <w:sz w:val="24"/>
        </w:rPr>
        <w:t xml:space="preserve">, deverá ser selecionado a empresa </w:t>
      </w:r>
      <w:r w:rsidR="00EE4B14">
        <w:rPr>
          <w:sz w:val="24"/>
        </w:rPr>
        <w:t>a</w:t>
      </w:r>
      <w:r>
        <w:rPr>
          <w:sz w:val="24"/>
        </w:rPr>
        <w:t xml:space="preserve"> qual deve ser detalhad</w:t>
      </w:r>
      <w:r w:rsidR="00B94B6F">
        <w:rPr>
          <w:sz w:val="24"/>
        </w:rPr>
        <w:t>a</w:t>
      </w:r>
      <w:r>
        <w:rPr>
          <w:sz w:val="24"/>
        </w:rPr>
        <w:t>, clicando sobre o botão com ícone de lupa, localizado na coluna “Detalhar”.</w:t>
      </w:r>
    </w:p>
    <w:p w14:paraId="5A0459F9" w14:textId="77777777" w:rsidR="003A3421" w:rsidRPr="00C21F5A" w:rsidRDefault="009C6867" w:rsidP="003A3421">
      <w:pPr>
        <w:pStyle w:val="ttulo10"/>
      </w:pPr>
      <w:bookmarkStart w:id="8" w:name="_Toc532196797"/>
      <w:r>
        <w:lastRenderedPageBreak/>
        <w:t>Perguntas relatório Visita In Loco</w:t>
      </w:r>
      <w:bookmarkEnd w:id="8"/>
    </w:p>
    <w:p w14:paraId="73FC87AF" w14:textId="77777777" w:rsidR="003A3421" w:rsidRPr="00C21F5A" w:rsidRDefault="003A3421" w:rsidP="003A3421">
      <w:pPr>
        <w:pStyle w:val="ttulo2"/>
      </w:pPr>
      <w:r>
        <w:t>Cadastrar</w:t>
      </w:r>
    </w:p>
    <w:p w14:paraId="39EE49CC" w14:textId="77777777" w:rsidR="008501E3" w:rsidRDefault="003A3421" w:rsidP="003A3421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 w:rsidRPr="006250B4">
        <w:rPr>
          <w:sz w:val="24"/>
        </w:rPr>
        <w:t>Após realizar login no sistema</w:t>
      </w:r>
      <w:r>
        <w:rPr>
          <w:sz w:val="24"/>
        </w:rPr>
        <w:t xml:space="preserve"> com perfil de Administrador</w:t>
      </w:r>
      <w:r w:rsidRPr="006250B4">
        <w:rPr>
          <w:sz w:val="24"/>
        </w:rPr>
        <w:t xml:space="preserve">, </w:t>
      </w:r>
      <w:r>
        <w:rPr>
          <w:sz w:val="24"/>
        </w:rPr>
        <w:t xml:space="preserve">na barra de menu (apresentada na imagem 4), </w:t>
      </w:r>
      <w:r w:rsidRPr="006250B4">
        <w:rPr>
          <w:sz w:val="24"/>
        </w:rPr>
        <w:t>acesse o menu “Cadastros” e em seguida click na opção “</w:t>
      </w:r>
      <w:r w:rsidR="009C6867">
        <w:rPr>
          <w:sz w:val="24"/>
        </w:rPr>
        <w:t>Pergunta Relatório</w:t>
      </w:r>
      <w:r w:rsidRPr="006250B4">
        <w:rPr>
          <w:sz w:val="24"/>
        </w:rPr>
        <w:t>”.</w:t>
      </w:r>
    </w:p>
    <w:p w14:paraId="0591EF74" w14:textId="77777777" w:rsidR="00621763" w:rsidRDefault="003A3421" w:rsidP="003A3421">
      <w:pPr>
        <w:pStyle w:val="Listacommarcadores"/>
        <w:numPr>
          <w:ilvl w:val="0"/>
          <w:numId w:val="0"/>
        </w:numPr>
        <w:spacing w:before="0" w:after="180"/>
        <w:jc w:val="both"/>
        <w:rPr>
          <w:noProof/>
          <w:sz w:val="24"/>
        </w:rPr>
      </w:pPr>
      <w:r>
        <w:rPr>
          <w:sz w:val="24"/>
        </w:rPr>
        <w:t xml:space="preserve">Na tela de cadastro de </w:t>
      </w:r>
      <w:r w:rsidR="009C6867">
        <w:rPr>
          <w:sz w:val="24"/>
        </w:rPr>
        <w:t>pergunta</w:t>
      </w:r>
      <w:r>
        <w:rPr>
          <w:sz w:val="24"/>
        </w:rPr>
        <w:t>, preencha todos os campos marcados com o asterisco azul (</w:t>
      </w:r>
      <w:r w:rsidRPr="000F14D8">
        <w:rPr>
          <w:color w:val="0070C0"/>
          <w:sz w:val="24"/>
        </w:rPr>
        <w:t>*</w:t>
      </w:r>
      <w:r>
        <w:rPr>
          <w:sz w:val="24"/>
        </w:rPr>
        <w:t xml:space="preserve">), pois são campos obrigatórios. </w:t>
      </w:r>
      <w:r w:rsidR="00982AE1">
        <w:rPr>
          <w:sz w:val="24"/>
        </w:rPr>
        <w:t xml:space="preserve">O campo </w:t>
      </w:r>
      <w:r w:rsidR="004765C5">
        <w:rPr>
          <w:sz w:val="24"/>
        </w:rPr>
        <w:t>“O</w:t>
      </w:r>
      <w:r w:rsidR="00982AE1">
        <w:rPr>
          <w:sz w:val="24"/>
        </w:rPr>
        <w:t>brig</w:t>
      </w:r>
      <w:r w:rsidR="004765C5">
        <w:rPr>
          <w:sz w:val="24"/>
        </w:rPr>
        <w:t xml:space="preserve">atória” torna obrigatória a resposta da pergunta. </w:t>
      </w:r>
      <w:r>
        <w:rPr>
          <w:sz w:val="24"/>
        </w:rPr>
        <w:t>Posterior click no botão “SALVAR”.</w:t>
      </w:r>
    </w:p>
    <w:p w14:paraId="4A9BEE89" w14:textId="77777777" w:rsidR="003A3421" w:rsidRDefault="001E419A" w:rsidP="003A3421">
      <w:pPr>
        <w:pStyle w:val="Listacommarcadores"/>
        <w:numPr>
          <w:ilvl w:val="0"/>
          <w:numId w:val="0"/>
        </w:numPr>
        <w:spacing w:before="0" w:after="180"/>
        <w:jc w:val="both"/>
        <w:rPr>
          <w:noProof/>
          <w:sz w:val="24"/>
        </w:rPr>
      </w:pPr>
      <w:r>
        <w:rPr>
          <w:noProof/>
          <w:sz w:val="24"/>
        </w:rPr>
        <w:drawing>
          <wp:inline distT="0" distB="0" distL="0" distR="0" wp14:anchorId="1083F7DB" wp14:editId="31C8559D">
            <wp:extent cx="5400675" cy="25812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ADCDA" w14:textId="77777777" w:rsidR="001E419A" w:rsidRDefault="001E419A" w:rsidP="001E419A">
      <w:pPr>
        <w:pStyle w:val="Listacommarcadores"/>
        <w:numPr>
          <w:ilvl w:val="0"/>
          <w:numId w:val="0"/>
        </w:numPr>
        <w:spacing w:before="0" w:after="180"/>
        <w:jc w:val="center"/>
        <w:rPr>
          <w:sz w:val="24"/>
        </w:rPr>
      </w:pPr>
      <w:r w:rsidRPr="000F14D8">
        <w:t xml:space="preserve">Imagem </w:t>
      </w:r>
      <w:r>
        <w:t>18</w:t>
      </w:r>
      <w:r w:rsidRPr="000F14D8">
        <w:t xml:space="preserve">: </w:t>
      </w:r>
      <w:r>
        <w:t>Tela de cadastro de pergunta</w:t>
      </w:r>
      <w:r w:rsidRPr="000F14D8">
        <w:t>.</w:t>
      </w:r>
    </w:p>
    <w:p w14:paraId="3097844B" w14:textId="77777777" w:rsidR="003A3421" w:rsidRPr="00C21F5A" w:rsidRDefault="003A3421" w:rsidP="003A3421">
      <w:pPr>
        <w:pStyle w:val="ttulo2"/>
      </w:pPr>
      <w:r>
        <w:t>Editar</w:t>
      </w:r>
    </w:p>
    <w:p w14:paraId="3FBAF6B4" w14:textId="77777777" w:rsidR="003A3421" w:rsidRDefault="003A3421" w:rsidP="003A3421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 w:rsidRPr="006250B4">
        <w:rPr>
          <w:sz w:val="24"/>
        </w:rPr>
        <w:t>Após realizar login no sistema</w:t>
      </w:r>
      <w:r>
        <w:rPr>
          <w:sz w:val="24"/>
        </w:rPr>
        <w:t xml:space="preserve"> com perfil de Administrador</w:t>
      </w:r>
      <w:r w:rsidRPr="006250B4">
        <w:rPr>
          <w:sz w:val="24"/>
        </w:rPr>
        <w:t xml:space="preserve">, </w:t>
      </w:r>
      <w:r>
        <w:rPr>
          <w:sz w:val="24"/>
        </w:rPr>
        <w:t xml:space="preserve">na barra de menu (apresentada na imagem 4), </w:t>
      </w:r>
      <w:r w:rsidRPr="006250B4">
        <w:rPr>
          <w:sz w:val="24"/>
        </w:rPr>
        <w:t xml:space="preserve">acesse o menu </w:t>
      </w:r>
      <w:r>
        <w:rPr>
          <w:sz w:val="24"/>
        </w:rPr>
        <w:t>de consultas</w:t>
      </w:r>
      <w:r w:rsidRPr="006250B4">
        <w:rPr>
          <w:sz w:val="24"/>
        </w:rPr>
        <w:t xml:space="preserve"> e em seguida click na opção “</w:t>
      </w:r>
      <w:r w:rsidR="00621763">
        <w:rPr>
          <w:sz w:val="24"/>
        </w:rPr>
        <w:t>Pergunta Relatório</w:t>
      </w:r>
      <w:r w:rsidRPr="006250B4">
        <w:rPr>
          <w:sz w:val="24"/>
        </w:rPr>
        <w:t>”.</w:t>
      </w:r>
    </w:p>
    <w:p w14:paraId="02973FD8" w14:textId="77777777" w:rsidR="008C0DE8" w:rsidRDefault="003A3421" w:rsidP="003A3421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>
        <w:rPr>
          <w:sz w:val="24"/>
        </w:rPr>
        <w:t xml:space="preserve">Na tela </w:t>
      </w:r>
      <w:r w:rsidR="00A04783">
        <w:rPr>
          <w:sz w:val="24"/>
        </w:rPr>
        <w:t xml:space="preserve">de </w:t>
      </w:r>
      <w:r>
        <w:rPr>
          <w:sz w:val="24"/>
        </w:rPr>
        <w:t>lista</w:t>
      </w:r>
      <w:r w:rsidR="00AB776A">
        <w:rPr>
          <w:sz w:val="24"/>
        </w:rPr>
        <w:t>gem</w:t>
      </w:r>
      <w:r>
        <w:rPr>
          <w:sz w:val="24"/>
        </w:rPr>
        <w:t xml:space="preserve"> de </w:t>
      </w:r>
      <w:r w:rsidR="00621763">
        <w:rPr>
          <w:sz w:val="24"/>
        </w:rPr>
        <w:t>pergunta</w:t>
      </w:r>
      <w:r w:rsidR="00EE4B14">
        <w:rPr>
          <w:sz w:val="24"/>
        </w:rPr>
        <w:t>s</w:t>
      </w:r>
      <w:r>
        <w:rPr>
          <w:sz w:val="24"/>
        </w:rPr>
        <w:t xml:space="preserve">, deverá ser selecionado </w:t>
      </w:r>
      <w:r w:rsidR="008C0DE8">
        <w:rPr>
          <w:sz w:val="24"/>
        </w:rPr>
        <w:t xml:space="preserve">a pergunta </w:t>
      </w:r>
      <w:r w:rsidR="00B94B6F">
        <w:rPr>
          <w:sz w:val="24"/>
        </w:rPr>
        <w:t>a</w:t>
      </w:r>
      <w:r>
        <w:rPr>
          <w:sz w:val="24"/>
        </w:rPr>
        <w:t xml:space="preserve"> qual deve ser alterad</w:t>
      </w:r>
      <w:r w:rsidR="00B94B6F">
        <w:rPr>
          <w:sz w:val="24"/>
        </w:rPr>
        <w:t>a</w:t>
      </w:r>
      <w:r>
        <w:rPr>
          <w:sz w:val="24"/>
        </w:rPr>
        <w:t>, clicando sobre o botão com ícone de lápis, localizado na coluna “Editar”.</w:t>
      </w:r>
    </w:p>
    <w:p w14:paraId="7F78FCE2" w14:textId="77777777" w:rsidR="003A3421" w:rsidRDefault="008C0DE8" w:rsidP="003A3421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6D8945B1" wp14:editId="46439973">
            <wp:extent cx="5400675" cy="259080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A6BE1" w14:textId="77777777" w:rsidR="008C0DE8" w:rsidRDefault="008C0DE8" w:rsidP="008C0DE8">
      <w:pPr>
        <w:pStyle w:val="Listacommarcadores"/>
        <w:numPr>
          <w:ilvl w:val="0"/>
          <w:numId w:val="0"/>
        </w:numPr>
        <w:spacing w:before="0" w:after="180"/>
        <w:jc w:val="center"/>
        <w:rPr>
          <w:sz w:val="24"/>
        </w:rPr>
      </w:pPr>
      <w:r w:rsidRPr="000F14D8">
        <w:t xml:space="preserve">Imagem </w:t>
      </w:r>
      <w:r>
        <w:t>1</w:t>
      </w:r>
      <w:r w:rsidR="00A1295D">
        <w:t>9</w:t>
      </w:r>
      <w:r w:rsidRPr="000F14D8">
        <w:t xml:space="preserve">: </w:t>
      </w:r>
      <w:r>
        <w:t xml:space="preserve">Tela de </w:t>
      </w:r>
      <w:r w:rsidR="00A1295D">
        <w:t>listagem</w:t>
      </w:r>
      <w:r>
        <w:t xml:space="preserve"> de pergunta</w:t>
      </w:r>
      <w:r w:rsidRPr="000F14D8">
        <w:t>.</w:t>
      </w:r>
    </w:p>
    <w:p w14:paraId="5C59785E" w14:textId="77777777" w:rsidR="003A3421" w:rsidRDefault="003A3421" w:rsidP="003A3421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>
        <w:rPr>
          <w:sz w:val="24"/>
        </w:rPr>
        <w:t xml:space="preserve">Na tela </w:t>
      </w:r>
      <w:r w:rsidR="00A04783">
        <w:rPr>
          <w:sz w:val="24"/>
        </w:rPr>
        <w:t xml:space="preserve">de </w:t>
      </w:r>
      <w:r w:rsidR="00AB776A">
        <w:rPr>
          <w:sz w:val="24"/>
        </w:rPr>
        <w:t>edição de</w:t>
      </w:r>
      <w:r>
        <w:rPr>
          <w:sz w:val="24"/>
        </w:rPr>
        <w:t xml:space="preserve"> </w:t>
      </w:r>
      <w:r w:rsidR="00834F79">
        <w:rPr>
          <w:sz w:val="24"/>
        </w:rPr>
        <w:t>pergunta</w:t>
      </w:r>
      <w:r>
        <w:rPr>
          <w:sz w:val="24"/>
        </w:rPr>
        <w:t xml:space="preserve">, o usuário poderá alterar os dados </w:t>
      </w:r>
      <w:r w:rsidR="00F34CD7">
        <w:rPr>
          <w:sz w:val="24"/>
        </w:rPr>
        <w:t>da pergunta</w:t>
      </w:r>
      <w:r>
        <w:rPr>
          <w:sz w:val="24"/>
        </w:rPr>
        <w:t>. Preencha todos os campos marcados com o asterisco azul (</w:t>
      </w:r>
      <w:r w:rsidRPr="000F14D8">
        <w:rPr>
          <w:color w:val="0070C0"/>
          <w:sz w:val="24"/>
        </w:rPr>
        <w:t>*</w:t>
      </w:r>
      <w:r>
        <w:rPr>
          <w:sz w:val="24"/>
        </w:rPr>
        <w:t>), pois são campos obrigatórios e click no botão “SALVAR”.</w:t>
      </w:r>
    </w:p>
    <w:p w14:paraId="6F6BA1FC" w14:textId="77777777" w:rsidR="00F34CD7" w:rsidRDefault="00F34CD7" w:rsidP="00F34CD7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2A62BE40" wp14:editId="29295F30">
            <wp:extent cx="5391150" cy="258127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239B6" w14:textId="77777777" w:rsidR="00F34CD7" w:rsidRDefault="00F34CD7" w:rsidP="00F34CD7">
      <w:pPr>
        <w:pStyle w:val="Listacommarcadores"/>
        <w:numPr>
          <w:ilvl w:val="0"/>
          <w:numId w:val="0"/>
        </w:numPr>
        <w:spacing w:before="0" w:after="180"/>
        <w:jc w:val="center"/>
        <w:rPr>
          <w:sz w:val="24"/>
        </w:rPr>
      </w:pPr>
      <w:r w:rsidRPr="000F14D8">
        <w:t xml:space="preserve">Imagem </w:t>
      </w:r>
      <w:r w:rsidR="00A1295D">
        <w:t>20</w:t>
      </w:r>
      <w:r w:rsidRPr="000F14D8">
        <w:t xml:space="preserve">: </w:t>
      </w:r>
      <w:r>
        <w:t>Tela de edição de pergunta</w:t>
      </w:r>
      <w:r w:rsidRPr="000F14D8">
        <w:t>.</w:t>
      </w:r>
    </w:p>
    <w:p w14:paraId="14DCA3A8" w14:textId="77777777" w:rsidR="003A3421" w:rsidRPr="00C21F5A" w:rsidRDefault="003A3421" w:rsidP="003A3421">
      <w:pPr>
        <w:pStyle w:val="ttulo2"/>
      </w:pPr>
      <w:r>
        <w:t>Detalhar</w:t>
      </w:r>
    </w:p>
    <w:p w14:paraId="6F7F21C5" w14:textId="77777777" w:rsidR="003A3421" w:rsidRDefault="003A3421" w:rsidP="003A3421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 w:rsidRPr="006250B4">
        <w:rPr>
          <w:sz w:val="24"/>
        </w:rPr>
        <w:t>Após realizar login no sistema</w:t>
      </w:r>
      <w:r>
        <w:rPr>
          <w:sz w:val="24"/>
        </w:rPr>
        <w:t xml:space="preserve"> com perfil de Administrador ou Colaborador</w:t>
      </w:r>
      <w:r w:rsidRPr="006250B4">
        <w:rPr>
          <w:sz w:val="24"/>
        </w:rPr>
        <w:t xml:space="preserve">, </w:t>
      </w:r>
      <w:r>
        <w:rPr>
          <w:sz w:val="24"/>
        </w:rPr>
        <w:t xml:space="preserve">na barra de menu (apresentada na imagem 4), </w:t>
      </w:r>
      <w:r w:rsidRPr="006250B4">
        <w:rPr>
          <w:sz w:val="24"/>
        </w:rPr>
        <w:t xml:space="preserve">acesse o menu </w:t>
      </w:r>
      <w:r>
        <w:rPr>
          <w:sz w:val="24"/>
        </w:rPr>
        <w:t>de consultas</w:t>
      </w:r>
      <w:r w:rsidRPr="006250B4">
        <w:rPr>
          <w:sz w:val="24"/>
        </w:rPr>
        <w:t xml:space="preserve"> e em seguida click na opção “</w:t>
      </w:r>
      <w:r w:rsidR="00EE4B14">
        <w:rPr>
          <w:sz w:val="24"/>
        </w:rPr>
        <w:t>Pergunta Relatório</w:t>
      </w:r>
      <w:r w:rsidRPr="006250B4">
        <w:rPr>
          <w:sz w:val="24"/>
        </w:rPr>
        <w:t>”.</w:t>
      </w:r>
    </w:p>
    <w:p w14:paraId="7B3F762D" w14:textId="77777777" w:rsidR="00EE481A" w:rsidRDefault="003A3421" w:rsidP="003A3421">
      <w:pPr>
        <w:pStyle w:val="Listacommarcadores"/>
        <w:numPr>
          <w:ilvl w:val="0"/>
          <w:numId w:val="0"/>
        </w:numPr>
        <w:spacing w:before="0" w:after="180"/>
        <w:jc w:val="both"/>
        <w:rPr>
          <w:noProof/>
          <w:sz w:val="24"/>
        </w:rPr>
      </w:pPr>
      <w:r>
        <w:rPr>
          <w:sz w:val="24"/>
        </w:rPr>
        <w:lastRenderedPageBreak/>
        <w:t xml:space="preserve">Na tela </w:t>
      </w:r>
      <w:r w:rsidR="00AB776A">
        <w:rPr>
          <w:sz w:val="24"/>
        </w:rPr>
        <w:t xml:space="preserve">de </w:t>
      </w:r>
      <w:r>
        <w:rPr>
          <w:sz w:val="24"/>
        </w:rPr>
        <w:t>lista</w:t>
      </w:r>
      <w:r w:rsidR="00AB776A">
        <w:rPr>
          <w:sz w:val="24"/>
        </w:rPr>
        <w:t>gem</w:t>
      </w:r>
      <w:r>
        <w:rPr>
          <w:sz w:val="24"/>
        </w:rPr>
        <w:t xml:space="preserve"> de </w:t>
      </w:r>
      <w:r w:rsidR="00EE4B14">
        <w:rPr>
          <w:sz w:val="24"/>
        </w:rPr>
        <w:t>pergunta</w:t>
      </w:r>
      <w:r>
        <w:rPr>
          <w:sz w:val="24"/>
        </w:rPr>
        <w:t xml:space="preserve">, deverá ser selecionado a </w:t>
      </w:r>
      <w:r w:rsidR="00EE4B14">
        <w:rPr>
          <w:sz w:val="24"/>
        </w:rPr>
        <w:t>pergunta a</w:t>
      </w:r>
      <w:r>
        <w:rPr>
          <w:sz w:val="24"/>
        </w:rPr>
        <w:t xml:space="preserve"> qual deve ser detalhad</w:t>
      </w:r>
      <w:r w:rsidR="00B94B6F">
        <w:rPr>
          <w:sz w:val="24"/>
        </w:rPr>
        <w:t>a</w:t>
      </w:r>
      <w:r>
        <w:rPr>
          <w:sz w:val="24"/>
        </w:rPr>
        <w:t>, clicando sobre o botão com ícone de lupa, localizado na coluna “Detalhar”.</w:t>
      </w:r>
      <w:r w:rsidR="00EE481A" w:rsidRPr="00EE481A">
        <w:rPr>
          <w:noProof/>
          <w:sz w:val="24"/>
        </w:rPr>
        <w:t xml:space="preserve"> </w:t>
      </w:r>
    </w:p>
    <w:p w14:paraId="4CA5A70A" w14:textId="77777777" w:rsidR="003A3421" w:rsidRDefault="00EE481A" w:rsidP="003A3421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33358849" wp14:editId="27BA15D0">
            <wp:extent cx="5391150" cy="258127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60CDE" w14:textId="77777777" w:rsidR="00EE481A" w:rsidRDefault="00EE481A" w:rsidP="00EE481A">
      <w:pPr>
        <w:pStyle w:val="Listacommarcadores"/>
        <w:numPr>
          <w:ilvl w:val="0"/>
          <w:numId w:val="0"/>
        </w:numPr>
        <w:spacing w:before="0" w:after="180"/>
        <w:jc w:val="center"/>
        <w:rPr>
          <w:sz w:val="24"/>
        </w:rPr>
      </w:pPr>
      <w:r w:rsidRPr="000F14D8">
        <w:t xml:space="preserve">Imagem </w:t>
      </w:r>
      <w:r>
        <w:t>21</w:t>
      </w:r>
      <w:r w:rsidRPr="000F14D8">
        <w:t xml:space="preserve">: </w:t>
      </w:r>
      <w:r>
        <w:t>Tela de detalhamento de pergunta</w:t>
      </w:r>
      <w:r w:rsidRPr="000F14D8">
        <w:t>.</w:t>
      </w:r>
    </w:p>
    <w:p w14:paraId="25285925" w14:textId="77777777" w:rsidR="00E944B6" w:rsidRPr="00C80024" w:rsidRDefault="00E944B6" w:rsidP="00E944B6">
      <w:pPr>
        <w:pStyle w:val="ttulo2"/>
      </w:pPr>
      <w:r>
        <w:t>Deletar</w:t>
      </w:r>
    </w:p>
    <w:p w14:paraId="17F0B8A3" w14:textId="77777777" w:rsidR="00E944B6" w:rsidRDefault="00E944B6" w:rsidP="00E944B6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 w:rsidRPr="006250B4">
        <w:rPr>
          <w:sz w:val="24"/>
        </w:rPr>
        <w:t xml:space="preserve">Após realizar login no sistema com perfil de administrador, </w:t>
      </w:r>
      <w:r>
        <w:rPr>
          <w:sz w:val="24"/>
        </w:rPr>
        <w:t>na barra de menu,</w:t>
      </w:r>
      <w:r w:rsidRPr="006250B4">
        <w:rPr>
          <w:sz w:val="24"/>
        </w:rPr>
        <w:t xml:space="preserve"> </w:t>
      </w:r>
      <w:r>
        <w:rPr>
          <w:sz w:val="24"/>
        </w:rPr>
        <w:t xml:space="preserve">(apresentada na imagem 4), </w:t>
      </w:r>
      <w:r w:rsidRPr="006250B4">
        <w:rPr>
          <w:sz w:val="24"/>
        </w:rPr>
        <w:t xml:space="preserve">acesse o menu </w:t>
      </w:r>
      <w:r>
        <w:rPr>
          <w:sz w:val="24"/>
        </w:rPr>
        <w:t>de consultas</w:t>
      </w:r>
      <w:r w:rsidRPr="006250B4">
        <w:rPr>
          <w:sz w:val="24"/>
        </w:rPr>
        <w:t xml:space="preserve"> e em seguida click na opção “</w:t>
      </w:r>
      <w:r>
        <w:rPr>
          <w:sz w:val="24"/>
        </w:rPr>
        <w:t>Pergunta Relatório</w:t>
      </w:r>
      <w:r w:rsidRPr="006250B4">
        <w:rPr>
          <w:sz w:val="24"/>
        </w:rPr>
        <w:t>”.</w:t>
      </w:r>
    </w:p>
    <w:p w14:paraId="08E7F0AD" w14:textId="77777777" w:rsidR="00177EEC" w:rsidRDefault="00E944B6" w:rsidP="000466B8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>
        <w:rPr>
          <w:sz w:val="24"/>
        </w:rPr>
        <w:t xml:space="preserve">Na tela </w:t>
      </w:r>
      <w:r w:rsidR="00AB776A">
        <w:rPr>
          <w:sz w:val="24"/>
        </w:rPr>
        <w:t xml:space="preserve">de </w:t>
      </w:r>
      <w:r>
        <w:rPr>
          <w:sz w:val="24"/>
        </w:rPr>
        <w:t>lista</w:t>
      </w:r>
      <w:r w:rsidR="00AB776A">
        <w:rPr>
          <w:sz w:val="24"/>
        </w:rPr>
        <w:t>gem</w:t>
      </w:r>
      <w:r>
        <w:rPr>
          <w:sz w:val="24"/>
        </w:rPr>
        <w:t xml:space="preserve"> de perguntas (apresentada na imagem 19), deverá ser selecionado a pergunta a qual deve ser alterad</w:t>
      </w:r>
      <w:r w:rsidR="00B94B6F">
        <w:rPr>
          <w:sz w:val="24"/>
        </w:rPr>
        <w:t>a</w:t>
      </w:r>
      <w:r>
        <w:rPr>
          <w:sz w:val="24"/>
        </w:rPr>
        <w:t>, clicando sobre o botão com ícone de lixeira, localizado na coluna “Deletar”. Na janela de confirmação deve ser selecionado a opção “Sim”.</w:t>
      </w:r>
    </w:p>
    <w:p w14:paraId="4508DDCF" w14:textId="77777777" w:rsidR="00EE481A" w:rsidRPr="00C21F5A" w:rsidRDefault="00EE481A" w:rsidP="00EE481A">
      <w:pPr>
        <w:pStyle w:val="ttulo10"/>
      </w:pPr>
      <w:bookmarkStart w:id="9" w:name="_Toc532196798"/>
      <w:r>
        <w:lastRenderedPageBreak/>
        <w:t>Relatório Visita In Loco</w:t>
      </w:r>
      <w:bookmarkEnd w:id="9"/>
    </w:p>
    <w:p w14:paraId="00323A8D" w14:textId="77777777" w:rsidR="00EE481A" w:rsidRPr="00C21F5A" w:rsidRDefault="00EE481A" w:rsidP="00EE481A">
      <w:pPr>
        <w:pStyle w:val="ttulo2"/>
      </w:pPr>
      <w:r>
        <w:t>Cadastrar</w:t>
      </w:r>
    </w:p>
    <w:p w14:paraId="21FCD95D" w14:textId="77777777" w:rsidR="00EE481A" w:rsidRDefault="00EE481A" w:rsidP="00EE481A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 w:rsidRPr="006250B4">
        <w:rPr>
          <w:sz w:val="24"/>
        </w:rPr>
        <w:t>Após realizar login no sistema</w:t>
      </w:r>
      <w:r>
        <w:rPr>
          <w:sz w:val="24"/>
        </w:rPr>
        <w:t xml:space="preserve"> com perfil de Administrador</w:t>
      </w:r>
      <w:r w:rsidR="00F0742C">
        <w:rPr>
          <w:sz w:val="24"/>
        </w:rPr>
        <w:t xml:space="preserve"> ou </w:t>
      </w:r>
      <w:r w:rsidR="000B0AB3">
        <w:rPr>
          <w:sz w:val="24"/>
        </w:rPr>
        <w:t>Colaborador</w:t>
      </w:r>
      <w:r w:rsidRPr="006250B4">
        <w:rPr>
          <w:sz w:val="24"/>
        </w:rPr>
        <w:t xml:space="preserve">, </w:t>
      </w:r>
      <w:r>
        <w:rPr>
          <w:sz w:val="24"/>
        </w:rPr>
        <w:t xml:space="preserve">na barra de menu (apresentada na imagem 4), </w:t>
      </w:r>
      <w:r w:rsidRPr="006250B4">
        <w:rPr>
          <w:sz w:val="24"/>
        </w:rPr>
        <w:t>acesse o menu “</w:t>
      </w:r>
      <w:r w:rsidR="00F0742C">
        <w:rPr>
          <w:sz w:val="24"/>
        </w:rPr>
        <w:t>Relatório Técnico</w:t>
      </w:r>
      <w:r w:rsidRPr="006250B4">
        <w:rPr>
          <w:sz w:val="24"/>
        </w:rPr>
        <w:t>” e em seguida click na opção “</w:t>
      </w:r>
      <w:r w:rsidR="00F0742C">
        <w:rPr>
          <w:sz w:val="24"/>
        </w:rPr>
        <w:t>Visita In Loco</w:t>
      </w:r>
      <w:r w:rsidRPr="006250B4">
        <w:rPr>
          <w:sz w:val="24"/>
        </w:rPr>
        <w:t>”.</w:t>
      </w:r>
    </w:p>
    <w:p w14:paraId="7C2B89B8" w14:textId="77777777" w:rsidR="00EE481A" w:rsidRDefault="00EE481A" w:rsidP="00EE481A">
      <w:pPr>
        <w:pStyle w:val="Listacommarcadores"/>
        <w:numPr>
          <w:ilvl w:val="0"/>
          <w:numId w:val="0"/>
        </w:numPr>
        <w:spacing w:before="0" w:after="180"/>
        <w:jc w:val="both"/>
        <w:rPr>
          <w:noProof/>
          <w:sz w:val="24"/>
        </w:rPr>
      </w:pPr>
      <w:r>
        <w:rPr>
          <w:sz w:val="24"/>
        </w:rPr>
        <w:t>Na tela de cadastro de pergunta, preencha os campos</w:t>
      </w:r>
      <w:r w:rsidR="00F0742C">
        <w:rPr>
          <w:sz w:val="24"/>
        </w:rPr>
        <w:t xml:space="preserve"> institucionais, as perguntas e anexos.</w:t>
      </w:r>
      <w:r>
        <w:rPr>
          <w:sz w:val="24"/>
        </w:rPr>
        <w:t xml:space="preserve"> </w:t>
      </w:r>
      <w:r w:rsidR="00F0742C">
        <w:rPr>
          <w:sz w:val="24"/>
        </w:rPr>
        <w:t xml:space="preserve">Preencha todos os campos </w:t>
      </w:r>
      <w:r>
        <w:rPr>
          <w:sz w:val="24"/>
        </w:rPr>
        <w:t>marcados com o asterisco azul (</w:t>
      </w:r>
      <w:r w:rsidRPr="000F14D8">
        <w:rPr>
          <w:color w:val="0070C0"/>
          <w:sz w:val="24"/>
        </w:rPr>
        <w:t>*</w:t>
      </w:r>
      <w:r>
        <w:rPr>
          <w:sz w:val="24"/>
        </w:rPr>
        <w:t>), pois são campos obrigatórios. Posterior click no botão “SALVAR”.</w:t>
      </w:r>
    </w:p>
    <w:p w14:paraId="2D4F4444" w14:textId="77777777" w:rsidR="00EE481A" w:rsidRDefault="00F0742C" w:rsidP="00F0742C">
      <w:pPr>
        <w:pStyle w:val="Listacommarcadores"/>
        <w:numPr>
          <w:ilvl w:val="0"/>
          <w:numId w:val="0"/>
        </w:numPr>
        <w:spacing w:before="0" w:after="180"/>
        <w:jc w:val="both"/>
        <w:rPr>
          <w:noProof/>
          <w:sz w:val="24"/>
        </w:rPr>
      </w:pPr>
      <w:r>
        <w:rPr>
          <w:noProof/>
          <w:sz w:val="24"/>
        </w:rPr>
        <w:drawing>
          <wp:inline distT="0" distB="0" distL="0" distR="0" wp14:anchorId="28E3965E" wp14:editId="3E0C6AC4">
            <wp:extent cx="5391150" cy="2219325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7D68BA24" wp14:editId="35B9E839">
            <wp:extent cx="5391150" cy="16954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AB83F" w14:textId="77777777" w:rsidR="00EE481A" w:rsidRDefault="00EE481A" w:rsidP="00EE481A">
      <w:pPr>
        <w:pStyle w:val="Listacommarcadores"/>
        <w:numPr>
          <w:ilvl w:val="0"/>
          <w:numId w:val="0"/>
        </w:numPr>
        <w:spacing w:before="0" w:after="180"/>
        <w:jc w:val="center"/>
        <w:rPr>
          <w:sz w:val="24"/>
        </w:rPr>
      </w:pPr>
      <w:r w:rsidRPr="000F14D8">
        <w:t xml:space="preserve">Imagem </w:t>
      </w:r>
      <w:r w:rsidR="00B94B6F">
        <w:t>22</w:t>
      </w:r>
      <w:r w:rsidRPr="000F14D8">
        <w:t xml:space="preserve">: </w:t>
      </w:r>
      <w:r>
        <w:t xml:space="preserve">Tela de cadastro de </w:t>
      </w:r>
      <w:r w:rsidR="00F0742C">
        <w:t>Visita In Loco</w:t>
      </w:r>
      <w:r w:rsidRPr="000F14D8">
        <w:t>.</w:t>
      </w:r>
    </w:p>
    <w:p w14:paraId="317B3708" w14:textId="77777777" w:rsidR="00EE481A" w:rsidRPr="00C21F5A" w:rsidRDefault="00EE481A" w:rsidP="00EE481A">
      <w:pPr>
        <w:pStyle w:val="ttulo2"/>
      </w:pPr>
      <w:r>
        <w:t>Editar</w:t>
      </w:r>
    </w:p>
    <w:p w14:paraId="5EFB0831" w14:textId="77777777" w:rsidR="00EE481A" w:rsidRDefault="00EE481A" w:rsidP="00EE481A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 w:rsidRPr="006250B4">
        <w:rPr>
          <w:sz w:val="24"/>
        </w:rPr>
        <w:t>Após realizar login no sistema</w:t>
      </w:r>
      <w:r>
        <w:rPr>
          <w:sz w:val="24"/>
        </w:rPr>
        <w:t xml:space="preserve"> com perfil de Administrador</w:t>
      </w:r>
      <w:r w:rsidR="00F0742C">
        <w:rPr>
          <w:sz w:val="24"/>
        </w:rPr>
        <w:t xml:space="preserve"> ou como usuário cadastrante d</w:t>
      </w:r>
      <w:r w:rsidR="00B94B6F">
        <w:rPr>
          <w:sz w:val="24"/>
        </w:rPr>
        <w:t>o relatório da Visita In Loco</w:t>
      </w:r>
      <w:r w:rsidRPr="006250B4">
        <w:rPr>
          <w:sz w:val="24"/>
        </w:rPr>
        <w:t xml:space="preserve">, </w:t>
      </w:r>
      <w:r>
        <w:rPr>
          <w:sz w:val="24"/>
        </w:rPr>
        <w:t xml:space="preserve">na barra de menu (apresentada na imagem 4), </w:t>
      </w:r>
      <w:r w:rsidRPr="006250B4">
        <w:rPr>
          <w:sz w:val="24"/>
        </w:rPr>
        <w:t xml:space="preserve">acesse o menu </w:t>
      </w:r>
      <w:r>
        <w:rPr>
          <w:sz w:val="24"/>
        </w:rPr>
        <w:t>de consultas</w:t>
      </w:r>
      <w:r w:rsidRPr="006250B4">
        <w:rPr>
          <w:sz w:val="24"/>
        </w:rPr>
        <w:t xml:space="preserve"> e em seguida click na opção “</w:t>
      </w:r>
      <w:r w:rsidR="00B94B6F">
        <w:rPr>
          <w:sz w:val="24"/>
        </w:rPr>
        <w:t>Visita In Loco</w:t>
      </w:r>
      <w:r w:rsidRPr="006250B4">
        <w:rPr>
          <w:sz w:val="24"/>
        </w:rPr>
        <w:t>”.</w:t>
      </w:r>
    </w:p>
    <w:p w14:paraId="5F763B48" w14:textId="77777777" w:rsidR="00EE481A" w:rsidRDefault="00EE481A" w:rsidP="00EE481A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>
        <w:rPr>
          <w:sz w:val="24"/>
        </w:rPr>
        <w:lastRenderedPageBreak/>
        <w:t xml:space="preserve">Na tela </w:t>
      </w:r>
      <w:r w:rsidR="00AB776A">
        <w:rPr>
          <w:sz w:val="24"/>
        </w:rPr>
        <w:t xml:space="preserve">de </w:t>
      </w:r>
      <w:r>
        <w:rPr>
          <w:sz w:val="24"/>
        </w:rPr>
        <w:t>lista</w:t>
      </w:r>
      <w:r w:rsidR="00AB776A">
        <w:rPr>
          <w:sz w:val="24"/>
        </w:rPr>
        <w:t>gem</w:t>
      </w:r>
      <w:r>
        <w:rPr>
          <w:sz w:val="24"/>
        </w:rPr>
        <w:t xml:space="preserve"> de </w:t>
      </w:r>
      <w:r w:rsidR="00B94B6F">
        <w:rPr>
          <w:sz w:val="24"/>
        </w:rPr>
        <w:t>Visitas In Loco</w:t>
      </w:r>
      <w:r>
        <w:rPr>
          <w:sz w:val="24"/>
        </w:rPr>
        <w:t xml:space="preserve">, deverá ser selecionado a </w:t>
      </w:r>
      <w:r w:rsidR="00A04783">
        <w:rPr>
          <w:sz w:val="24"/>
        </w:rPr>
        <w:t>V</w:t>
      </w:r>
      <w:r w:rsidR="00B94B6F">
        <w:rPr>
          <w:sz w:val="24"/>
        </w:rPr>
        <w:t>isita</w:t>
      </w:r>
      <w:r w:rsidR="00A04783">
        <w:rPr>
          <w:sz w:val="24"/>
        </w:rPr>
        <w:t xml:space="preserve"> In Loco</w:t>
      </w:r>
      <w:r>
        <w:rPr>
          <w:sz w:val="24"/>
        </w:rPr>
        <w:t xml:space="preserve"> </w:t>
      </w:r>
      <w:r w:rsidR="00B94B6F">
        <w:rPr>
          <w:sz w:val="24"/>
        </w:rPr>
        <w:t>a</w:t>
      </w:r>
      <w:r>
        <w:rPr>
          <w:sz w:val="24"/>
        </w:rPr>
        <w:t xml:space="preserve"> qual deve ser alterad</w:t>
      </w:r>
      <w:r w:rsidR="00B94B6F">
        <w:rPr>
          <w:sz w:val="24"/>
        </w:rPr>
        <w:t>a</w:t>
      </w:r>
      <w:r>
        <w:rPr>
          <w:sz w:val="24"/>
        </w:rPr>
        <w:t>, clicando sobre o botão com ícone de lápis, localizado na coluna “Editar”.</w:t>
      </w:r>
    </w:p>
    <w:p w14:paraId="55CD202F" w14:textId="77777777" w:rsidR="00EE481A" w:rsidRDefault="00B94B6F" w:rsidP="00EE481A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380E90F9" wp14:editId="21DC7820">
            <wp:extent cx="5391150" cy="257175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87B8C" w14:textId="77777777" w:rsidR="00EE481A" w:rsidRDefault="00EE481A" w:rsidP="00EE481A">
      <w:pPr>
        <w:pStyle w:val="Listacommarcadores"/>
        <w:numPr>
          <w:ilvl w:val="0"/>
          <w:numId w:val="0"/>
        </w:numPr>
        <w:spacing w:before="0" w:after="180"/>
        <w:jc w:val="center"/>
        <w:rPr>
          <w:sz w:val="24"/>
        </w:rPr>
      </w:pPr>
      <w:r w:rsidRPr="000F14D8">
        <w:t xml:space="preserve">Imagem </w:t>
      </w:r>
      <w:r w:rsidR="00B94B6F">
        <w:t>23</w:t>
      </w:r>
      <w:r w:rsidRPr="000F14D8">
        <w:t xml:space="preserve">: </w:t>
      </w:r>
      <w:r>
        <w:t xml:space="preserve">Tela de listagem de </w:t>
      </w:r>
      <w:r w:rsidR="00B94B6F">
        <w:t>Visita In Loco</w:t>
      </w:r>
      <w:r w:rsidRPr="000F14D8">
        <w:t>.</w:t>
      </w:r>
    </w:p>
    <w:p w14:paraId="128886D9" w14:textId="77777777" w:rsidR="00EE481A" w:rsidRDefault="00EE481A" w:rsidP="00EE481A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>
        <w:rPr>
          <w:sz w:val="24"/>
        </w:rPr>
        <w:t xml:space="preserve">Na tela </w:t>
      </w:r>
      <w:r w:rsidR="00AB776A">
        <w:rPr>
          <w:sz w:val="24"/>
        </w:rPr>
        <w:t xml:space="preserve">de </w:t>
      </w:r>
      <w:r>
        <w:rPr>
          <w:sz w:val="24"/>
        </w:rPr>
        <w:t>edi</w:t>
      </w:r>
      <w:r w:rsidR="00AB776A">
        <w:rPr>
          <w:sz w:val="24"/>
        </w:rPr>
        <w:t>ção</w:t>
      </w:r>
      <w:r w:rsidR="00A04783">
        <w:rPr>
          <w:sz w:val="24"/>
        </w:rPr>
        <w:t xml:space="preserve"> de</w:t>
      </w:r>
      <w:r>
        <w:rPr>
          <w:sz w:val="24"/>
        </w:rPr>
        <w:t xml:space="preserve"> </w:t>
      </w:r>
      <w:r w:rsidR="00B94B6F">
        <w:rPr>
          <w:sz w:val="24"/>
        </w:rPr>
        <w:t>Visita In Loco</w:t>
      </w:r>
      <w:r>
        <w:rPr>
          <w:sz w:val="24"/>
        </w:rPr>
        <w:t>, o usuário poderá alterar os dados da pergunta. Preencha todos os campos marcados com o asterisco azul (</w:t>
      </w:r>
      <w:r w:rsidRPr="000F14D8">
        <w:rPr>
          <w:color w:val="0070C0"/>
          <w:sz w:val="24"/>
        </w:rPr>
        <w:t>*</w:t>
      </w:r>
      <w:r>
        <w:rPr>
          <w:sz w:val="24"/>
        </w:rPr>
        <w:t>), pois são campos obrigatórios e click no botão “SALVAR”.</w:t>
      </w:r>
    </w:p>
    <w:p w14:paraId="1AA9F645" w14:textId="77777777" w:rsidR="00EE481A" w:rsidRPr="00C21F5A" w:rsidRDefault="00EE481A" w:rsidP="00EE481A">
      <w:pPr>
        <w:pStyle w:val="ttulo2"/>
      </w:pPr>
      <w:r>
        <w:t>Detalhar</w:t>
      </w:r>
    </w:p>
    <w:p w14:paraId="05597AD4" w14:textId="77777777" w:rsidR="00EE481A" w:rsidRDefault="00EE481A" w:rsidP="00EE481A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 w:rsidRPr="006250B4">
        <w:rPr>
          <w:sz w:val="24"/>
        </w:rPr>
        <w:t>Após realizar login no sistema</w:t>
      </w:r>
      <w:r>
        <w:rPr>
          <w:sz w:val="24"/>
        </w:rPr>
        <w:t xml:space="preserve"> com perfil de Administrador ou Colaborador</w:t>
      </w:r>
      <w:r w:rsidRPr="006250B4">
        <w:rPr>
          <w:sz w:val="24"/>
        </w:rPr>
        <w:t xml:space="preserve">, </w:t>
      </w:r>
      <w:r>
        <w:rPr>
          <w:sz w:val="24"/>
        </w:rPr>
        <w:t xml:space="preserve">na barra de menu (apresentada na imagem 4), </w:t>
      </w:r>
      <w:r w:rsidRPr="006250B4">
        <w:rPr>
          <w:sz w:val="24"/>
        </w:rPr>
        <w:t xml:space="preserve">acesse o menu </w:t>
      </w:r>
      <w:r>
        <w:rPr>
          <w:sz w:val="24"/>
        </w:rPr>
        <w:t>de consultas</w:t>
      </w:r>
      <w:r w:rsidRPr="006250B4">
        <w:rPr>
          <w:sz w:val="24"/>
        </w:rPr>
        <w:t xml:space="preserve"> e em seguida click na opção “</w:t>
      </w:r>
      <w:r w:rsidR="00B94B6F">
        <w:rPr>
          <w:sz w:val="24"/>
        </w:rPr>
        <w:t>Visita In Loco</w:t>
      </w:r>
      <w:r w:rsidRPr="006250B4">
        <w:rPr>
          <w:sz w:val="24"/>
        </w:rPr>
        <w:t>”.</w:t>
      </w:r>
    </w:p>
    <w:p w14:paraId="54C9CE9D" w14:textId="77777777" w:rsidR="00EE481A" w:rsidRDefault="00EE481A" w:rsidP="00EE481A">
      <w:pPr>
        <w:pStyle w:val="Listacommarcadores"/>
        <w:numPr>
          <w:ilvl w:val="0"/>
          <w:numId w:val="0"/>
        </w:numPr>
        <w:spacing w:before="0" w:after="180"/>
        <w:jc w:val="both"/>
        <w:rPr>
          <w:noProof/>
          <w:sz w:val="24"/>
        </w:rPr>
      </w:pPr>
      <w:r>
        <w:rPr>
          <w:sz w:val="24"/>
        </w:rPr>
        <w:t xml:space="preserve">Na tela </w:t>
      </w:r>
      <w:r w:rsidR="00AB776A">
        <w:rPr>
          <w:sz w:val="24"/>
        </w:rPr>
        <w:t xml:space="preserve">de </w:t>
      </w:r>
      <w:r>
        <w:rPr>
          <w:sz w:val="24"/>
        </w:rPr>
        <w:t>lista</w:t>
      </w:r>
      <w:r w:rsidR="00AB776A">
        <w:rPr>
          <w:sz w:val="24"/>
        </w:rPr>
        <w:t>gem</w:t>
      </w:r>
      <w:r>
        <w:rPr>
          <w:sz w:val="24"/>
        </w:rPr>
        <w:t xml:space="preserve"> de </w:t>
      </w:r>
      <w:r w:rsidR="00B94B6F">
        <w:rPr>
          <w:sz w:val="24"/>
        </w:rPr>
        <w:t>Visitas In Loco</w:t>
      </w:r>
      <w:r>
        <w:rPr>
          <w:sz w:val="24"/>
        </w:rPr>
        <w:t xml:space="preserve">, deverá ser selecionado a </w:t>
      </w:r>
      <w:r w:rsidR="00B94B6F">
        <w:rPr>
          <w:sz w:val="24"/>
        </w:rPr>
        <w:t xml:space="preserve">Visita In Loco </w:t>
      </w:r>
      <w:r>
        <w:rPr>
          <w:sz w:val="24"/>
        </w:rPr>
        <w:t>a qual deve ser detalhad</w:t>
      </w:r>
      <w:r w:rsidR="00B94B6F">
        <w:rPr>
          <w:sz w:val="24"/>
        </w:rPr>
        <w:t>a</w:t>
      </w:r>
      <w:r>
        <w:rPr>
          <w:sz w:val="24"/>
        </w:rPr>
        <w:t>, clicando sobre o botão com ícone de lupa, localizado na coluna “Detalhar”.</w:t>
      </w:r>
      <w:r w:rsidRPr="00EE481A">
        <w:rPr>
          <w:noProof/>
          <w:sz w:val="24"/>
        </w:rPr>
        <w:t xml:space="preserve"> </w:t>
      </w:r>
    </w:p>
    <w:p w14:paraId="5D082E55" w14:textId="77777777" w:rsidR="00EE481A" w:rsidRPr="00C80024" w:rsidRDefault="00EE481A" w:rsidP="00EE481A">
      <w:pPr>
        <w:pStyle w:val="ttulo2"/>
      </w:pPr>
      <w:r>
        <w:t>Deletar</w:t>
      </w:r>
    </w:p>
    <w:p w14:paraId="1DE64FCB" w14:textId="77777777" w:rsidR="00EE481A" w:rsidRDefault="00EE481A" w:rsidP="00EE481A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 w:rsidRPr="006250B4">
        <w:rPr>
          <w:sz w:val="24"/>
        </w:rPr>
        <w:t>Após realizar login no sistema com perfil de administrador</w:t>
      </w:r>
      <w:r w:rsidR="00A87376">
        <w:rPr>
          <w:sz w:val="24"/>
        </w:rPr>
        <w:t xml:space="preserve"> ou como usuário cadastrante do relatório da Visita In Loco</w:t>
      </w:r>
      <w:r w:rsidRPr="006250B4">
        <w:rPr>
          <w:sz w:val="24"/>
        </w:rPr>
        <w:t xml:space="preserve">, </w:t>
      </w:r>
      <w:r>
        <w:rPr>
          <w:sz w:val="24"/>
        </w:rPr>
        <w:t>na barra de menu,</w:t>
      </w:r>
      <w:r w:rsidRPr="006250B4">
        <w:rPr>
          <w:sz w:val="24"/>
        </w:rPr>
        <w:t xml:space="preserve"> </w:t>
      </w:r>
      <w:r>
        <w:rPr>
          <w:sz w:val="24"/>
        </w:rPr>
        <w:t xml:space="preserve">(apresentada na imagem 4), </w:t>
      </w:r>
      <w:r w:rsidRPr="006250B4">
        <w:rPr>
          <w:sz w:val="24"/>
        </w:rPr>
        <w:t xml:space="preserve">acesse o menu </w:t>
      </w:r>
      <w:r>
        <w:rPr>
          <w:sz w:val="24"/>
        </w:rPr>
        <w:t>de consultas</w:t>
      </w:r>
      <w:r w:rsidRPr="006250B4">
        <w:rPr>
          <w:sz w:val="24"/>
        </w:rPr>
        <w:t xml:space="preserve"> e em seguida click na opção “</w:t>
      </w:r>
      <w:r w:rsidR="00A87376">
        <w:rPr>
          <w:sz w:val="24"/>
        </w:rPr>
        <w:t>Visita In Loco</w:t>
      </w:r>
      <w:r w:rsidRPr="006250B4">
        <w:rPr>
          <w:sz w:val="24"/>
        </w:rPr>
        <w:t>”.</w:t>
      </w:r>
    </w:p>
    <w:p w14:paraId="278FDB37" w14:textId="77777777" w:rsidR="00EE481A" w:rsidRPr="00EE481A" w:rsidRDefault="00EE481A" w:rsidP="00EE481A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>
        <w:rPr>
          <w:sz w:val="24"/>
        </w:rPr>
        <w:t xml:space="preserve">Na tela </w:t>
      </w:r>
      <w:r w:rsidR="00AB776A">
        <w:rPr>
          <w:sz w:val="24"/>
        </w:rPr>
        <w:t xml:space="preserve">de </w:t>
      </w:r>
      <w:r>
        <w:rPr>
          <w:sz w:val="24"/>
        </w:rPr>
        <w:t>lista</w:t>
      </w:r>
      <w:r w:rsidR="00AB776A">
        <w:rPr>
          <w:sz w:val="24"/>
        </w:rPr>
        <w:t>gem</w:t>
      </w:r>
      <w:r>
        <w:rPr>
          <w:sz w:val="24"/>
        </w:rPr>
        <w:t xml:space="preserve"> de </w:t>
      </w:r>
      <w:r w:rsidR="00A87376">
        <w:rPr>
          <w:sz w:val="24"/>
        </w:rPr>
        <w:t>Visitas In Loco</w:t>
      </w:r>
      <w:r>
        <w:rPr>
          <w:sz w:val="24"/>
        </w:rPr>
        <w:t xml:space="preserve"> (apresentada na imagem </w:t>
      </w:r>
      <w:r w:rsidR="00A87376">
        <w:rPr>
          <w:sz w:val="24"/>
        </w:rPr>
        <w:t>23</w:t>
      </w:r>
      <w:r>
        <w:rPr>
          <w:sz w:val="24"/>
        </w:rPr>
        <w:t xml:space="preserve">), deverá ser selecionado a </w:t>
      </w:r>
      <w:r w:rsidR="00A87376">
        <w:rPr>
          <w:sz w:val="24"/>
        </w:rPr>
        <w:t>Visita In Loco</w:t>
      </w:r>
      <w:r>
        <w:rPr>
          <w:sz w:val="24"/>
        </w:rPr>
        <w:t xml:space="preserve"> a qual deve ser alterad</w:t>
      </w:r>
      <w:r w:rsidR="00B94B6F">
        <w:rPr>
          <w:sz w:val="24"/>
        </w:rPr>
        <w:t>a</w:t>
      </w:r>
      <w:r>
        <w:rPr>
          <w:sz w:val="24"/>
        </w:rPr>
        <w:t xml:space="preserve">, clicando sobre o botão </w:t>
      </w:r>
      <w:r>
        <w:rPr>
          <w:sz w:val="24"/>
        </w:rPr>
        <w:lastRenderedPageBreak/>
        <w:t>com ícone de lixeira, localizado na coluna “Deletar”. Na janela de confirmação deve ser selecionado a opção “Sim”.</w:t>
      </w:r>
    </w:p>
    <w:p w14:paraId="54D996DC" w14:textId="77777777" w:rsidR="00A87376" w:rsidRPr="00C21F5A" w:rsidRDefault="00A87376" w:rsidP="00A87376">
      <w:pPr>
        <w:pStyle w:val="ttulo10"/>
      </w:pPr>
      <w:bookmarkStart w:id="10" w:name="_Toc532196799"/>
      <w:r>
        <w:lastRenderedPageBreak/>
        <w:t xml:space="preserve">Relatório Solução de </w:t>
      </w:r>
      <w:r w:rsidR="000B0AB3">
        <w:t>c</w:t>
      </w:r>
      <w:r>
        <w:t>ontrovérsia</w:t>
      </w:r>
      <w:bookmarkEnd w:id="10"/>
    </w:p>
    <w:p w14:paraId="3A7D5382" w14:textId="77777777" w:rsidR="00A87376" w:rsidRPr="00C21F5A" w:rsidRDefault="00A87376" w:rsidP="00A87376">
      <w:pPr>
        <w:pStyle w:val="ttulo2"/>
      </w:pPr>
      <w:r>
        <w:t>Cadastrar</w:t>
      </w:r>
    </w:p>
    <w:p w14:paraId="74F9770B" w14:textId="77777777" w:rsidR="00A87376" w:rsidRDefault="00A87376" w:rsidP="00A87376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 w:rsidRPr="006250B4">
        <w:rPr>
          <w:sz w:val="24"/>
        </w:rPr>
        <w:t>Após realizar login no sistema</w:t>
      </w:r>
      <w:r>
        <w:rPr>
          <w:sz w:val="24"/>
        </w:rPr>
        <w:t xml:space="preserve"> com perfil de Administrador ou Colabo</w:t>
      </w:r>
      <w:r w:rsidR="000B0AB3">
        <w:rPr>
          <w:sz w:val="24"/>
        </w:rPr>
        <w:t>r</w:t>
      </w:r>
      <w:r>
        <w:rPr>
          <w:sz w:val="24"/>
        </w:rPr>
        <w:t>ador</w:t>
      </w:r>
      <w:r w:rsidRPr="006250B4">
        <w:rPr>
          <w:sz w:val="24"/>
        </w:rPr>
        <w:t xml:space="preserve">, </w:t>
      </w:r>
      <w:r>
        <w:rPr>
          <w:sz w:val="24"/>
        </w:rPr>
        <w:t xml:space="preserve">na barra de menu (apresentada na imagem 4), </w:t>
      </w:r>
      <w:r w:rsidRPr="006250B4">
        <w:rPr>
          <w:sz w:val="24"/>
        </w:rPr>
        <w:t>acesse o menu “</w:t>
      </w:r>
      <w:r>
        <w:rPr>
          <w:sz w:val="24"/>
        </w:rPr>
        <w:t>Relatório Técnico</w:t>
      </w:r>
      <w:r w:rsidRPr="006250B4">
        <w:rPr>
          <w:sz w:val="24"/>
        </w:rPr>
        <w:t>” e em seguida click na opção “</w:t>
      </w:r>
      <w:r w:rsidR="000B0AB3">
        <w:rPr>
          <w:sz w:val="24"/>
        </w:rPr>
        <w:t>Solução de controvérsia</w:t>
      </w:r>
      <w:r w:rsidRPr="006250B4">
        <w:rPr>
          <w:sz w:val="24"/>
        </w:rPr>
        <w:t>”.</w:t>
      </w:r>
    </w:p>
    <w:p w14:paraId="2158D284" w14:textId="77777777" w:rsidR="00D125F0" w:rsidRDefault="00A87376" w:rsidP="00A87376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>
        <w:rPr>
          <w:sz w:val="24"/>
        </w:rPr>
        <w:t xml:space="preserve">Na tela de cadastro de pergunta, preencha o campo </w:t>
      </w:r>
      <w:r w:rsidR="00D125F0">
        <w:rPr>
          <w:sz w:val="24"/>
        </w:rPr>
        <w:t>data</w:t>
      </w:r>
      <w:r>
        <w:rPr>
          <w:sz w:val="24"/>
        </w:rPr>
        <w:t xml:space="preserve">, </w:t>
      </w:r>
      <w:r w:rsidR="00D125F0">
        <w:rPr>
          <w:sz w:val="24"/>
        </w:rPr>
        <w:t>selecione a posição do switch para informar se o requerente da solução de controvérsia é uma UBS ou empresa, após, preencha os dados do requerente e do requerido, informe também os dados da controvérsia por parte do requerente e posterior do requerido. Por fim, o cadastrante deve inserir as informações da avaliação contendo uma solução ou possível solução</w:t>
      </w:r>
      <w:r>
        <w:rPr>
          <w:sz w:val="24"/>
        </w:rPr>
        <w:t>. Preencha todos os campos marcados com o asterisco azul (</w:t>
      </w:r>
      <w:r w:rsidRPr="000F14D8">
        <w:rPr>
          <w:color w:val="0070C0"/>
          <w:sz w:val="24"/>
        </w:rPr>
        <w:t>*</w:t>
      </w:r>
      <w:r>
        <w:rPr>
          <w:sz w:val="24"/>
        </w:rPr>
        <w:t>), pois são campos obrigatórios. Posterior click no botão “SALVAR”</w:t>
      </w:r>
      <w:r w:rsidR="00D125F0">
        <w:rPr>
          <w:sz w:val="24"/>
        </w:rPr>
        <w:t xml:space="preserve"> para continuar o cadastro em outro momento ou click no botão “Finalizar” para informar que o relatório está completo</w:t>
      </w:r>
      <w:r>
        <w:rPr>
          <w:sz w:val="24"/>
        </w:rPr>
        <w:t>.</w:t>
      </w:r>
    </w:p>
    <w:p w14:paraId="6790CC9F" w14:textId="77777777" w:rsidR="00A87376" w:rsidRDefault="00D125F0" w:rsidP="00A87376">
      <w:pPr>
        <w:pStyle w:val="Listacommarcadores"/>
        <w:numPr>
          <w:ilvl w:val="0"/>
          <w:numId w:val="0"/>
        </w:numPr>
        <w:spacing w:before="0" w:after="180"/>
        <w:jc w:val="both"/>
        <w:rPr>
          <w:noProof/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21F92B09" wp14:editId="6EF4AFB7">
            <wp:extent cx="5400675" cy="2419350"/>
            <wp:effectExtent l="0" t="0" r="952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3C05E934" wp14:editId="49D0551E">
            <wp:extent cx="5391150" cy="161925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5E48F2" wp14:editId="34215F14">
            <wp:extent cx="5391150" cy="2657475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6D238" w14:textId="77777777" w:rsidR="00A87376" w:rsidRDefault="00A87376" w:rsidP="00A87376">
      <w:pPr>
        <w:pStyle w:val="Listacommarcadores"/>
        <w:numPr>
          <w:ilvl w:val="0"/>
          <w:numId w:val="0"/>
        </w:numPr>
        <w:spacing w:before="0" w:after="180"/>
        <w:jc w:val="center"/>
        <w:rPr>
          <w:sz w:val="24"/>
        </w:rPr>
      </w:pPr>
      <w:r w:rsidRPr="000F14D8">
        <w:t xml:space="preserve">Imagem </w:t>
      </w:r>
      <w:r>
        <w:t>2</w:t>
      </w:r>
      <w:r w:rsidR="00D125F0">
        <w:t>4</w:t>
      </w:r>
      <w:r w:rsidRPr="000F14D8">
        <w:t xml:space="preserve">: </w:t>
      </w:r>
      <w:r>
        <w:t xml:space="preserve">Tela de cadastro de </w:t>
      </w:r>
      <w:r w:rsidR="009A30C1">
        <w:t>s</w:t>
      </w:r>
      <w:r w:rsidR="00AB776A">
        <w:t>olução de controvérsia</w:t>
      </w:r>
      <w:r w:rsidRPr="000F14D8">
        <w:t>.</w:t>
      </w:r>
    </w:p>
    <w:p w14:paraId="55BB7BBE" w14:textId="77777777" w:rsidR="00A87376" w:rsidRPr="00C21F5A" w:rsidRDefault="00A87376" w:rsidP="00A87376">
      <w:pPr>
        <w:pStyle w:val="ttulo2"/>
      </w:pPr>
      <w:r>
        <w:t>Editar</w:t>
      </w:r>
    </w:p>
    <w:p w14:paraId="14871A38" w14:textId="77777777" w:rsidR="00A87376" w:rsidRDefault="00A87376" w:rsidP="00A87376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 w:rsidRPr="006250B4">
        <w:rPr>
          <w:sz w:val="24"/>
        </w:rPr>
        <w:t>Após realizar login no sistema</w:t>
      </w:r>
      <w:r>
        <w:rPr>
          <w:sz w:val="24"/>
        </w:rPr>
        <w:t xml:space="preserve"> com perfil de Administrador ou como usuário cadastrante do relatório da </w:t>
      </w:r>
      <w:r w:rsidR="00D125F0">
        <w:rPr>
          <w:sz w:val="24"/>
        </w:rPr>
        <w:t>Solução de controvérsia</w:t>
      </w:r>
      <w:r w:rsidRPr="006250B4">
        <w:rPr>
          <w:sz w:val="24"/>
        </w:rPr>
        <w:t xml:space="preserve">, </w:t>
      </w:r>
      <w:r>
        <w:rPr>
          <w:sz w:val="24"/>
        </w:rPr>
        <w:t xml:space="preserve">na barra de menu </w:t>
      </w:r>
      <w:r>
        <w:rPr>
          <w:sz w:val="24"/>
        </w:rPr>
        <w:lastRenderedPageBreak/>
        <w:t xml:space="preserve">(apresentada na imagem 4), </w:t>
      </w:r>
      <w:r w:rsidRPr="006250B4">
        <w:rPr>
          <w:sz w:val="24"/>
        </w:rPr>
        <w:t xml:space="preserve">acesse o menu </w:t>
      </w:r>
      <w:r>
        <w:rPr>
          <w:sz w:val="24"/>
        </w:rPr>
        <w:t>de consultas</w:t>
      </w:r>
      <w:r w:rsidRPr="006250B4">
        <w:rPr>
          <w:sz w:val="24"/>
        </w:rPr>
        <w:t xml:space="preserve"> e em seguida click na opção “</w:t>
      </w:r>
      <w:r w:rsidR="00D125F0">
        <w:rPr>
          <w:sz w:val="24"/>
        </w:rPr>
        <w:t>Solução de controvérsia</w:t>
      </w:r>
      <w:r w:rsidRPr="006250B4">
        <w:rPr>
          <w:sz w:val="24"/>
        </w:rPr>
        <w:t>”.</w:t>
      </w:r>
    </w:p>
    <w:p w14:paraId="1E0582EE" w14:textId="77777777" w:rsidR="00A87376" w:rsidRDefault="00A87376" w:rsidP="00A87376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>
        <w:rPr>
          <w:sz w:val="24"/>
        </w:rPr>
        <w:t xml:space="preserve">Na tela </w:t>
      </w:r>
      <w:r w:rsidR="00AB776A">
        <w:rPr>
          <w:sz w:val="24"/>
        </w:rPr>
        <w:t xml:space="preserve">de </w:t>
      </w:r>
      <w:r>
        <w:rPr>
          <w:sz w:val="24"/>
        </w:rPr>
        <w:t>lista</w:t>
      </w:r>
      <w:r w:rsidR="00AB776A">
        <w:rPr>
          <w:sz w:val="24"/>
        </w:rPr>
        <w:t>gem</w:t>
      </w:r>
      <w:r>
        <w:rPr>
          <w:sz w:val="24"/>
        </w:rPr>
        <w:t xml:space="preserve"> de </w:t>
      </w:r>
      <w:r w:rsidR="00D125F0">
        <w:rPr>
          <w:sz w:val="24"/>
        </w:rPr>
        <w:t>soluções de controvérsia</w:t>
      </w:r>
      <w:r>
        <w:rPr>
          <w:sz w:val="24"/>
        </w:rPr>
        <w:t xml:space="preserve">, deverá ser selecionado a </w:t>
      </w:r>
      <w:r w:rsidR="00AB776A">
        <w:rPr>
          <w:sz w:val="24"/>
        </w:rPr>
        <w:t>solução de controvérsia</w:t>
      </w:r>
      <w:r>
        <w:rPr>
          <w:sz w:val="24"/>
        </w:rPr>
        <w:t xml:space="preserve"> a qual deve ser alterada, clicando sobre o botão com ícone de lápis, localizado na coluna “Editar”.</w:t>
      </w:r>
    </w:p>
    <w:p w14:paraId="547C9ADC" w14:textId="77777777" w:rsidR="00A87376" w:rsidRDefault="00AB776A" w:rsidP="00A87376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7F496312" wp14:editId="3D6A9D74">
            <wp:extent cx="5391150" cy="2581275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DBED1" w14:textId="77777777" w:rsidR="00A87376" w:rsidRDefault="00A87376" w:rsidP="00A87376">
      <w:pPr>
        <w:pStyle w:val="Listacommarcadores"/>
        <w:numPr>
          <w:ilvl w:val="0"/>
          <w:numId w:val="0"/>
        </w:numPr>
        <w:spacing w:before="0" w:after="180"/>
        <w:jc w:val="center"/>
        <w:rPr>
          <w:sz w:val="24"/>
        </w:rPr>
      </w:pPr>
      <w:r w:rsidRPr="000F14D8">
        <w:t xml:space="preserve">Imagem </w:t>
      </w:r>
      <w:r>
        <w:t>2</w:t>
      </w:r>
      <w:r w:rsidR="00AB776A">
        <w:t>5</w:t>
      </w:r>
      <w:r w:rsidRPr="000F14D8">
        <w:t xml:space="preserve">: </w:t>
      </w:r>
      <w:r>
        <w:t xml:space="preserve">Tela de listagem de </w:t>
      </w:r>
      <w:r w:rsidR="009A30C1">
        <w:t>s</w:t>
      </w:r>
      <w:r w:rsidR="00AB776A">
        <w:t>olução de controvérsia</w:t>
      </w:r>
      <w:r w:rsidRPr="000F14D8">
        <w:t>.</w:t>
      </w:r>
    </w:p>
    <w:p w14:paraId="009E2A0D" w14:textId="77777777" w:rsidR="00A87376" w:rsidRDefault="00A87376" w:rsidP="00A87376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>
        <w:rPr>
          <w:sz w:val="24"/>
        </w:rPr>
        <w:t xml:space="preserve">Na tela </w:t>
      </w:r>
      <w:r w:rsidR="00AB776A">
        <w:rPr>
          <w:sz w:val="24"/>
        </w:rPr>
        <w:t xml:space="preserve">de </w:t>
      </w:r>
      <w:r>
        <w:rPr>
          <w:sz w:val="24"/>
        </w:rPr>
        <w:t>edi</w:t>
      </w:r>
      <w:r w:rsidR="00AB776A">
        <w:rPr>
          <w:sz w:val="24"/>
        </w:rPr>
        <w:t>ção</w:t>
      </w:r>
      <w:r w:rsidR="00A04783">
        <w:rPr>
          <w:sz w:val="24"/>
        </w:rPr>
        <w:t xml:space="preserve"> de</w:t>
      </w:r>
      <w:r>
        <w:rPr>
          <w:sz w:val="24"/>
        </w:rPr>
        <w:t xml:space="preserve"> </w:t>
      </w:r>
      <w:r w:rsidR="00AB776A">
        <w:rPr>
          <w:sz w:val="24"/>
        </w:rPr>
        <w:t>solução de controvérsia</w:t>
      </w:r>
      <w:r>
        <w:rPr>
          <w:sz w:val="24"/>
        </w:rPr>
        <w:t>, o usuário poderá alterar os dados da pergunta. Preencha todos os campos marcados com o asterisco azul (</w:t>
      </w:r>
      <w:r w:rsidRPr="000F14D8">
        <w:rPr>
          <w:color w:val="0070C0"/>
          <w:sz w:val="24"/>
        </w:rPr>
        <w:t>*</w:t>
      </w:r>
      <w:r>
        <w:rPr>
          <w:sz w:val="24"/>
        </w:rPr>
        <w:t>), pois são campos obrigatórios e click no botão “SALVAR</w:t>
      </w:r>
      <w:r w:rsidR="00A04783">
        <w:rPr>
          <w:sz w:val="24"/>
        </w:rPr>
        <w:t>” para continuar o editando em outro momento ou click no botão “Finalizar” para informar que o relatório está completo</w:t>
      </w:r>
      <w:r>
        <w:rPr>
          <w:sz w:val="24"/>
        </w:rPr>
        <w:t>.</w:t>
      </w:r>
    </w:p>
    <w:p w14:paraId="4EBFEB32" w14:textId="77777777" w:rsidR="00A87376" w:rsidRPr="00C21F5A" w:rsidRDefault="00A87376" w:rsidP="00A87376">
      <w:pPr>
        <w:pStyle w:val="ttulo2"/>
      </w:pPr>
      <w:r>
        <w:t>Detalhar</w:t>
      </w:r>
    </w:p>
    <w:p w14:paraId="33AEB907" w14:textId="77777777" w:rsidR="00A87376" w:rsidRDefault="00A87376" w:rsidP="00A87376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 w:rsidRPr="006250B4">
        <w:rPr>
          <w:sz w:val="24"/>
        </w:rPr>
        <w:t>Após realizar login no sistema</w:t>
      </w:r>
      <w:r>
        <w:rPr>
          <w:sz w:val="24"/>
        </w:rPr>
        <w:t xml:space="preserve"> com perfil de Administrador ou Colaborador</w:t>
      </w:r>
      <w:r w:rsidRPr="006250B4">
        <w:rPr>
          <w:sz w:val="24"/>
        </w:rPr>
        <w:t xml:space="preserve">, </w:t>
      </w:r>
      <w:r>
        <w:rPr>
          <w:sz w:val="24"/>
        </w:rPr>
        <w:t xml:space="preserve">na barra de menu (apresentada na imagem 4), </w:t>
      </w:r>
      <w:r w:rsidRPr="006250B4">
        <w:rPr>
          <w:sz w:val="24"/>
        </w:rPr>
        <w:t xml:space="preserve">acesse o menu </w:t>
      </w:r>
      <w:r>
        <w:rPr>
          <w:sz w:val="24"/>
        </w:rPr>
        <w:t>de consultas</w:t>
      </w:r>
      <w:r w:rsidRPr="006250B4">
        <w:rPr>
          <w:sz w:val="24"/>
        </w:rPr>
        <w:t xml:space="preserve"> e em seguida click na opção “</w:t>
      </w:r>
      <w:r w:rsidR="00A04783">
        <w:rPr>
          <w:sz w:val="24"/>
        </w:rPr>
        <w:t>Solução de controvérsia</w:t>
      </w:r>
      <w:r w:rsidRPr="006250B4">
        <w:rPr>
          <w:sz w:val="24"/>
        </w:rPr>
        <w:t>”.</w:t>
      </w:r>
    </w:p>
    <w:p w14:paraId="50FD1B02" w14:textId="77777777" w:rsidR="00A87376" w:rsidRDefault="00A87376" w:rsidP="00A87376">
      <w:pPr>
        <w:pStyle w:val="Listacommarcadores"/>
        <w:numPr>
          <w:ilvl w:val="0"/>
          <w:numId w:val="0"/>
        </w:numPr>
        <w:spacing w:before="0" w:after="180"/>
        <w:jc w:val="both"/>
        <w:rPr>
          <w:noProof/>
          <w:sz w:val="24"/>
        </w:rPr>
      </w:pPr>
      <w:r>
        <w:rPr>
          <w:sz w:val="24"/>
        </w:rPr>
        <w:t xml:space="preserve">Na tela </w:t>
      </w:r>
      <w:r w:rsidR="00AB776A">
        <w:rPr>
          <w:sz w:val="24"/>
        </w:rPr>
        <w:t xml:space="preserve">de </w:t>
      </w:r>
      <w:r>
        <w:rPr>
          <w:sz w:val="24"/>
        </w:rPr>
        <w:t>lista</w:t>
      </w:r>
      <w:r w:rsidR="00AB776A">
        <w:rPr>
          <w:sz w:val="24"/>
        </w:rPr>
        <w:t>gem</w:t>
      </w:r>
      <w:r>
        <w:rPr>
          <w:sz w:val="24"/>
        </w:rPr>
        <w:t xml:space="preserve"> de </w:t>
      </w:r>
      <w:r w:rsidR="00A04783">
        <w:rPr>
          <w:sz w:val="24"/>
        </w:rPr>
        <w:t>soluções de controvérsia (apresentado na imagem 25)</w:t>
      </w:r>
      <w:r>
        <w:rPr>
          <w:sz w:val="24"/>
        </w:rPr>
        <w:t xml:space="preserve">, deverá ser selecionado a </w:t>
      </w:r>
      <w:r w:rsidR="00A04783">
        <w:rPr>
          <w:sz w:val="24"/>
        </w:rPr>
        <w:t>solução de controvérsia</w:t>
      </w:r>
      <w:r>
        <w:rPr>
          <w:sz w:val="24"/>
        </w:rPr>
        <w:t xml:space="preserve"> a qual deve ser detalhada, clicando sobre o botão com ícone de lupa, localizado na coluna “Detalhar”.</w:t>
      </w:r>
      <w:r w:rsidRPr="00EE481A">
        <w:rPr>
          <w:noProof/>
          <w:sz w:val="24"/>
        </w:rPr>
        <w:t xml:space="preserve"> </w:t>
      </w:r>
    </w:p>
    <w:p w14:paraId="1901F0EC" w14:textId="77777777" w:rsidR="00A87376" w:rsidRPr="00C80024" w:rsidRDefault="00A87376" w:rsidP="00A87376">
      <w:pPr>
        <w:pStyle w:val="ttulo2"/>
      </w:pPr>
      <w:r>
        <w:t>Deletar</w:t>
      </w:r>
    </w:p>
    <w:p w14:paraId="7A84555D" w14:textId="77777777" w:rsidR="00A87376" w:rsidRDefault="00A87376" w:rsidP="00A87376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 w:rsidRPr="006250B4">
        <w:rPr>
          <w:sz w:val="24"/>
        </w:rPr>
        <w:t>Após realizar login no sistema com perfil de administrador</w:t>
      </w:r>
      <w:r>
        <w:rPr>
          <w:sz w:val="24"/>
        </w:rPr>
        <w:t xml:space="preserve"> ou como usuário cadastrante do relatório da </w:t>
      </w:r>
      <w:r w:rsidR="00A04783">
        <w:rPr>
          <w:sz w:val="24"/>
        </w:rPr>
        <w:t>solução de controvérsia</w:t>
      </w:r>
      <w:r w:rsidRPr="006250B4">
        <w:rPr>
          <w:sz w:val="24"/>
        </w:rPr>
        <w:t xml:space="preserve">, </w:t>
      </w:r>
      <w:r>
        <w:rPr>
          <w:sz w:val="24"/>
        </w:rPr>
        <w:t>na barra de menu,</w:t>
      </w:r>
      <w:r w:rsidRPr="006250B4">
        <w:rPr>
          <w:sz w:val="24"/>
        </w:rPr>
        <w:t xml:space="preserve"> </w:t>
      </w:r>
      <w:r>
        <w:rPr>
          <w:sz w:val="24"/>
        </w:rPr>
        <w:lastRenderedPageBreak/>
        <w:t xml:space="preserve">(apresentada na imagem 4), </w:t>
      </w:r>
      <w:r w:rsidRPr="006250B4">
        <w:rPr>
          <w:sz w:val="24"/>
        </w:rPr>
        <w:t xml:space="preserve">acesse o menu </w:t>
      </w:r>
      <w:r>
        <w:rPr>
          <w:sz w:val="24"/>
        </w:rPr>
        <w:t>de consultas</w:t>
      </w:r>
      <w:r w:rsidRPr="006250B4">
        <w:rPr>
          <w:sz w:val="24"/>
        </w:rPr>
        <w:t xml:space="preserve"> e em seguida click na opção “</w:t>
      </w:r>
      <w:r w:rsidR="00A04783">
        <w:rPr>
          <w:sz w:val="24"/>
        </w:rPr>
        <w:t>Solução de controvérsia</w:t>
      </w:r>
      <w:r w:rsidRPr="006250B4">
        <w:rPr>
          <w:sz w:val="24"/>
        </w:rPr>
        <w:t>”.</w:t>
      </w:r>
    </w:p>
    <w:p w14:paraId="41CBC380" w14:textId="77777777" w:rsidR="007B2E12" w:rsidRPr="009A30C1" w:rsidRDefault="00A87376" w:rsidP="009A30C1">
      <w:pPr>
        <w:pStyle w:val="Listacommarcadores"/>
        <w:numPr>
          <w:ilvl w:val="0"/>
          <w:numId w:val="0"/>
        </w:numPr>
        <w:spacing w:before="0" w:after="180"/>
        <w:jc w:val="both"/>
        <w:rPr>
          <w:sz w:val="24"/>
        </w:rPr>
      </w:pPr>
      <w:r>
        <w:rPr>
          <w:sz w:val="24"/>
        </w:rPr>
        <w:t xml:space="preserve">Na tela </w:t>
      </w:r>
      <w:r w:rsidR="00AB776A">
        <w:rPr>
          <w:sz w:val="24"/>
        </w:rPr>
        <w:t xml:space="preserve">de </w:t>
      </w:r>
      <w:r>
        <w:rPr>
          <w:sz w:val="24"/>
        </w:rPr>
        <w:t>lista</w:t>
      </w:r>
      <w:r w:rsidR="00AB776A">
        <w:rPr>
          <w:sz w:val="24"/>
        </w:rPr>
        <w:t>gem</w:t>
      </w:r>
      <w:r>
        <w:rPr>
          <w:sz w:val="24"/>
        </w:rPr>
        <w:t xml:space="preserve"> de </w:t>
      </w:r>
      <w:r w:rsidR="00A04783">
        <w:rPr>
          <w:sz w:val="24"/>
        </w:rPr>
        <w:t>soluções de controvérsia</w:t>
      </w:r>
      <w:r>
        <w:rPr>
          <w:sz w:val="24"/>
        </w:rPr>
        <w:t xml:space="preserve"> (apresentada na imagem 2</w:t>
      </w:r>
      <w:r w:rsidR="009A30C1">
        <w:rPr>
          <w:sz w:val="24"/>
        </w:rPr>
        <w:t>5</w:t>
      </w:r>
      <w:r>
        <w:rPr>
          <w:sz w:val="24"/>
        </w:rPr>
        <w:t>), deverá ser selecionado a Visita In Loco a qual deve ser alterada, clicando sobre o botão com ícone de lixeira, localizado na coluna “Deletar”. Na janela de confirmação deve ser selecionado a opção “Sim”.</w:t>
      </w:r>
    </w:p>
    <w:p w14:paraId="4117E2F0" w14:textId="77777777" w:rsidR="007B2E12" w:rsidRDefault="00820B1F">
      <w:pPr>
        <w:pStyle w:val="ttulo10"/>
      </w:pPr>
      <w:bookmarkStart w:id="11" w:name="_Toc321140627"/>
      <w:bookmarkStart w:id="12" w:name="_Toc532196800"/>
      <w:r>
        <w:lastRenderedPageBreak/>
        <w:t>Informações de Contato</w:t>
      </w:r>
      <w:bookmarkEnd w:id="11"/>
      <w:bookmarkEnd w:id="12"/>
    </w:p>
    <w:tbl>
      <w:tblPr>
        <w:tblW w:w="4975" w:type="pct"/>
        <w:tblLook w:val="04A0" w:firstRow="1" w:lastRow="0" w:firstColumn="1" w:lastColumn="0" w:noHBand="0" w:noVBand="1"/>
        <w:tblDescription w:val="Contact Info Table"/>
      </w:tblPr>
      <w:tblGrid>
        <w:gridCol w:w="1446"/>
        <w:gridCol w:w="2785"/>
        <w:gridCol w:w="1446"/>
        <w:gridCol w:w="2785"/>
      </w:tblGrid>
      <w:tr w:rsidR="007B2E12" w:rsidRPr="009E2E22" w14:paraId="3C41C4DA" w14:textId="77777777" w:rsidTr="00262C51">
        <w:tc>
          <w:tcPr>
            <w:tcW w:w="854" w:type="pct"/>
          </w:tcPr>
          <w:p w14:paraId="4C69D812" w14:textId="77777777" w:rsidR="007B2E12" w:rsidRDefault="00262C51">
            <w:r>
              <w:rPr>
                <w:noProof/>
              </w:rPr>
              <w:drawing>
                <wp:inline distT="0" distB="0" distL="0" distR="0" wp14:anchorId="23C20683" wp14:editId="658083BD">
                  <wp:extent cx="704088" cy="911991"/>
                  <wp:effectExtent l="38100" t="38100" r="39370" b="40640"/>
                  <wp:docPr id="40" name="Imagem 40" descr="Imagem de pessoa de exempl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2FAFA5.jpg"/>
                          <pic:cNvPicPr preferRelativeResize="0"/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306" t="6676" r="24518" b="1575"/>
                          <a:stretch/>
                        </pic:blipFill>
                        <pic:spPr bwMode="auto">
                          <a:xfrm>
                            <a:off x="0" y="0"/>
                            <a:ext cx="704088" cy="911991"/>
                          </a:xfrm>
                          <a:prstGeom prst="rect">
                            <a:avLst/>
                          </a:prstGeom>
                          <a:ln w="31750">
                            <a:solidFill>
                              <a:schemeClr val="tx1"/>
                            </a:solidFill>
                            <a:round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pct"/>
          </w:tcPr>
          <w:p w14:paraId="1392FDF0" w14:textId="77777777" w:rsidR="007B2E12" w:rsidRPr="009E2E22" w:rsidRDefault="00262C51">
            <w:pPr>
              <w:pStyle w:val="Textodatabela"/>
              <w:rPr>
                <w:rStyle w:val="Forte1"/>
              </w:rPr>
            </w:pPr>
            <w:r>
              <w:rPr>
                <w:rStyle w:val="Forte1"/>
              </w:rPr>
              <w:t xml:space="preserve">Prof. Dra. Cindy Fernandes </w:t>
            </w:r>
          </w:p>
          <w:p w14:paraId="09249A09" w14:textId="77777777" w:rsidR="007B2E12" w:rsidRPr="009E2E22" w:rsidRDefault="00C23E4F">
            <w:pPr>
              <w:pStyle w:val="Textodatabela"/>
            </w:pPr>
            <w:sdt>
              <w:sdtPr>
                <w:alias w:val="Email"/>
                <w:tag w:val="Email"/>
                <w:id w:val="1897403004"/>
                <w:placeholder>
                  <w:docPart w:val="AD3599A5B1704A42B2005CB778F2B825"/>
                </w:placeholder>
                <w:temporary/>
                <w:showingPlcHdr/>
                <w15:appearance w15:val="hidden"/>
                <w:text/>
              </w:sdtPr>
              <w:sdtEndPr/>
              <w:sdtContent>
                <w:r w:rsidR="00820B1F">
                  <w:t>[Endereço de email]</w:t>
                </w:r>
              </w:sdtContent>
            </w:sdt>
          </w:p>
        </w:tc>
        <w:tc>
          <w:tcPr>
            <w:tcW w:w="854" w:type="pct"/>
          </w:tcPr>
          <w:p w14:paraId="5C360770" w14:textId="77777777" w:rsidR="007B2E12" w:rsidRDefault="00262C51">
            <w:r>
              <w:rPr>
                <w:noProof/>
              </w:rPr>
              <w:drawing>
                <wp:inline distT="0" distB="0" distL="0" distR="0" wp14:anchorId="28C6E4C2" wp14:editId="7142B8E5">
                  <wp:extent cx="704088" cy="918376"/>
                  <wp:effectExtent l="38100" t="38100" r="39370" b="34290"/>
                  <wp:docPr id="45" name="Imagem 45" descr="Imagem de pessoa de exempl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2FAFA7.jpg"/>
                          <pic:cNvPicPr preferRelativeResize="0"/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593" t="7302" r="48320" b="27963"/>
                          <a:stretch/>
                        </pic:blipFill>
                        <pic:spPr bwMode="auto">
                          <a:xfrm>
                            <a:off x="0" y="0"/>
                            <a:ext cx="704088" cy="918376"/>
                          </a:xfrm>
                          <a:prstGeom prst="rect">
                            <a:avLst/>
                          </a:prstGeom>
                          <a:ln w="31750">
                            <a:solidFill>
                              <a:schemeClr val="tx1"/>
                            </a:solidFill>
                            <a:round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pct"/>
          </w:tcPr>
          <w:p w14:paraId="1FC8280F" w14:textId="77777777" w:rsidR="007B2E12" w:rsidRPr="00C21F5A" w:rsidRDefault="00262C51">
            <w:pPr>
              <w:pStyle w:val="Textodatabela"/>
              <w:rPr>
                <w:rStyle w:val="Forte1"/>
              </w:rPr>
            </w:pPr>
            <w:r>
              <w:rPr>
                <w:rStyle w:val="Forte1"/>
              </w:rPr>
              <w:t xml:space="preserve">Prof. Dr. </w:t>
            </w:r>
            <w:r w:rsidRPr="00262C51">
              <w:rPr>
                <w:rStyle w:val="Forte1"/>
              </w:rPr>
              <w:t>Adam Santos</w:t>
            </w:r>
          </w:p>
          <w:p w14:paraId="5CB58F27" w14:textId="77777777" w:rsidR="007B2E12" w:rsidRPr="009E2E22" w:rsidRDefault="00C23E4F">
            <w:pPr>
              <w:pStyle w:val="Textodatabela"/>
            </w:pPr>
            <w:sdt>
              <w:sdtPr>
                <w:alias w:val="Email"/>
                <w:tag w:val="Email"/>
                <w:id w:val="910513504"/>
                <w:placeholder>
                  <w:docPart w:val="AD3599A5B1704A42B2005CB778F2B825"/>
                </w:placeholder>
                <w:temporary/>
                <w:showingPlcHdr/>
                <w15:appearance w15:val="hidden"/>
                <w:text/>
              </w:sdtPr>
              <w:sdtEndPr/>
              <w:sdtContent>
                <w:r w:rsidR="00F01587">
                  <w:t>[Endereço de email]</w:t>
                </w:r>
              </w:sdtContent>
            </w:sdt>
          </w:p>
        </w:tc>
      </w:tr>
      <w:tr w:rsidR="007B2E12" w:rsidRPr="009E2E22" w14:paraId="36704318" w14:textId="77777777" w:rsidTr="00262C51">
        <w:tc>
          <w:tcPr>
            <w:tcW w:w="854" w:type="pct"/>
          </w:tcPr>
          <w:p w14:paraId="4229B86F" w14:textId="77777777" w:rsidR="007B2E12" w:rsidRPr="009E2E22" w:rsidRDefault="007B2E12">
            <w:pPr>
              <w:pStyle w:val="Semespaamento"/>
            </w:pPr>
          </w:p>
        </w:tc>
        <w:tc>
          <w:tcPr>
            <w:tcW w:w="1646" w:type="pct"/>
          </w:tcPr>
          <w:p w14:paraId="559560FA" w14:textId="77777777" w:rsidR="007B2E12" w:rsidRPr="009E2E22" w:rsidRDefault="007B2E12">
            <w:pPr>
              <w:pStyle w:val="Textodatabela"/>
            </w:pPr>
          </w:p>
        </w:tc>
        <w:tc>
          <w:tcPr>
            <w:tcW w:w="854" w:type="pct"/>
          </w:tcPr>
          <w:p w14:paraId="5EB62AD0" w14:textId="77777777" w:rsidR="007B2E12" w:rsidRPr="009E2E22" w:rsidRDefault="007B2E12">
            <w:pPr>
              <w:pStyle w:val="Semespaamento"/>
            </w:pPr>
          </w:p>
        </w:tc>
        <w:tc>
          <w:tcPr>
            <w:tcW w:w="1646" w:type="pct"/>
          </w:tcPr>
          <w:p w14:paraId="0D955F28" w14:textId="77777777" w:rsidR="007B2E12" w:rsidRPr="009E2E22" w:rsidRDefault="007B2E12">
            <w:pPr>
              <w:pStyle w:val="Textodatabela"/>
            </w:pPr>
          </w:p>
        </w:tc>
      </w:tr>
      <w:tr w:rsidR="00262C51" w:rsidRPr="009E2E22" w14:paraId="6403221D" w14:textId="77777777" w:rsidTr="00262C51">
        <w:tc>
          <w:tcPr>
            <w:tcW w:w="854" w:type="pct"/>
          </w:tcPr>
          <w:p w14:paraId="0BCAC717" w14:textId="77777777" w:rsidR="00262C51" w:rsidRDefault="00262C51" w:rsidP="00262C51">
            <w:r>
              <w:rPr>
                <w:noProof/>
              </w:rPr>
              <w:drawing>
                <wp:inline distT="0" distB="0" distL="0" distR="0" wp14:anchorId="50049C9D" wp14:editId="5BF92560">
                  <wp:extent cx="704088" cy="923544"/>
                  <wp:effectExtent l="38100" t="38100" r="39370" b="29210"/>
                  <wp:docPr id="7" name="Imagem 7" descr="Imagem de pessoa de exempl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2FABF3.jpg"/>
                          <pic:cNvPicPr preferRelativeResize="0"/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111" t="25942" r="21836" b="55737"/>
                          <a:stretch/>
                        </pic:blipFill>
                        <pic:spPr bwMode="auto">
                          <a:xfrm>
                            <a:off x="0" y="0"/>
                            <a:ext cx="704088" cy="923544"/>
                          </a:xfrm>
                          <a:prstGeom prst="rect">
                            <a:avLst/>
                          </a:prstGeom>
                          <a:ln w="31750">
                            <a:solidFill>
                              <a:schemeClr val="tx1"/>
                            </a:solidFill>
                            <a:round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pct"/>
          </w:tcPr>
          <w:p w14:paraId="7D4468E3" w14:textId="77777777" w:rsidR="00262C51" w:rsidRPr="00C21F5A" w:rsidRDefault="00262C51" w:rsidP="00262C51">
            <w:pPr>
              <w:pStyle w:val="Textodatabela"/>
              <w:rPr>
                <w:rStyle w:val="Forte1"/>
              </w:rPr>
            </w:pPr>
            <w:r>
              <w:rPr>
                <w:rStyle w:val="Forte1"/>
              </w:rPr>
              <w:t>Prof. Dr. Diego Gomes</w:t>
            </w:r>
          </w:p>
          <w:p w14:paraId="4478BAC2" w14:textId="77777777" w:rsidR="00262C51" w:rsidRPr="009E2E22" w:rsidRDefault="00262C51" w:rsidP="00262C51">
            <w:pPr>
              <w:pStyle w:val="Textodatabela"/>
            </w:pPr>
            <w:sdt>
              <w:sdtPr>
                <w:alias w:val="Email"/>
                <w:tag w:val="Email"/>
                <w:id w:val="504483682"/>
                <w:placeholder>
                  <w:docPart w:val="67945991EDE641B89559F8F7B6419AF0"/>
                </w:placeholder>
                <w:temporary/>
                <w:showingPlcHdr/>
                <w15:appearance w15:val="hidden"/>
                <w:text/>
              </w:sdtPr>
              <w:sdtContent>
                <w:r>
                  <w:t>[Endereço de email]</w:t>
                </w:r>
              </w:sdtContent>
            </w:sdt>
          </w:p>
        </w:tc>
        <w:tc>
          <w:tcPr>
            <w:tcW w:w="854" w:type="pct"/>
          </w:tcPr>
          <w:p w14:paraId="66A18CB3" w14:textId="77777777" w:rsidR="00262C51" w:rsidRDefault="00262C51" w:rsidP="00262C51">
            <w:r>
              <w:rPr>
                <w:noProof/>
              </w:rPr>
              <w:drawing>
                <wp:inline distT="0" distB="0" distL="0" distR="0" wp14:anchorId="0B655509" wp14:editId="497BFBD5">
                  <wp:extent cx="704088" cy="911991"/>
                  <wp:effectExtent l="38100" t="38100" r="39370" b="40640"/>
                  <wp:docPr id="38" name="Imagem 38" descr="Imagem de pessoa de exempl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2FAFA5.jpg"/>
                          <pic:cNvPicPr preferRelativeResize="0"/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306" t="6676" r="24518" b="1575"/>
                          <a:stretch/>
                        </pic:blipFill>
                        <pic:spPr bwMode="auto">
                          <a:xfrm>
                            <a:off x="0" y="0"/>
                            <a:ext cx="704088" cy="911991"/>
                          </a:xfrm>
                          <a:prstGeom prst="rect">
                            <a:avLst/>
                          </a:prstGeom>
                          <a:ln w="31750">
                            <a:solidFill>
                              <a:schemeClr val="tx1"/>
                            </a:solidFill>
                            <a:round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pct"/>
          </w:tcPr>
          <w:p w14:paraId="5E9FA244" w14:textId="77777777" w:rsidR="00262C51" w:rsidRPr="00C21F5A" w:rsidRDefault="00262C51" w:rsidP="00262C51">
            <w:pPr>
              <w:pStyle w:val="Textodatabela"/>
              <w:rPr>
                <w:rStyle w:val="Forte1"/>
              </w:rPr>
            </w:pPr>
            <w:r>
              <w:rPr>
                <w:rStyle w:val="Forte1"/>
              </w:rPr>
              <w:t>Tec</w:t>
            </w:r>
            <w:r>
              <w:rPr>
                <w:rStyle w:val="Forte1"/>
              </w:rPr>
              <w:t xml:space="preserve">. </w:t>
            </w:r>
            <w:r>
              <w:rPr>
                <w:rStyle w:val="Forte1"/>
              </w:rPr>
              <w:t>Msc</w:t>
            </w:r>
            <w:bookmarkStart w:id="13" w:name="_GoBack"/>
            <w:bookmarkEnd w:id="13"/>
            <w:r>
              <w:rPr>
                <w:rStyle w:val="Forte1"/>
              </w:rPr>
              <w:t xml:space="preserve">. </w:t>
            </w:r>
            <w:r>
              <w:rPr>
                <w:rStyle w:val="Forte1"/>
              </w:rPr>
              <w:t>Marcela Alves</w:t>
            </w:r>
          </w:p>
          <w:p w14:paraId="2D20F27B" w14:textId="77777777" w:rsidR="00262C51" w:rsidRPr="009E2E22" w:rsidRDefault="00262C51" w:rsidP="00262C51">
            <w:pPr>
              <w:pStyle w:val="Textodatabela"/>
            </w:pPr>
            <w:sdt>
              <w:sdtPr>
                <w:alias w:val="Email"/>
                <w:tag w:val="Email"/>
                <w:id w:val="-1196003281"/>
                <w:placeholder>
                  <w:docPart w:val="A2932D94D7A8481BA4898DA061F746C5"/>
                </w:placeholder>
                <w:temporary/>
                <w:showingPlcHdr/>
                <w15:appearance w15:val="hidden"/>
                <w:text/>
              </w:sdtPr>
              <w:sdtContent>
                <w:r>
                  <w:t>[Endereço de email]</w:t>
                </w:r>
              </w:sdtContent>
            </w:sdt>
          </w:p>
        </w:tc>
      </w:tr>
      <w:tr w:rsidR="00262C51" w:rsidRPr="009E2E22" w14:paraId="0D61BE3E" w14:textId="77777777" w:rsidTr="00262C51">
        <w:tc>
          <w:tcPr>
            <w:tcW w:w="854" w:type="pct"/>
          </w:tcPr>
          <w:p w14:paraId="67408CAC" w14:textId="77777777" w:rsidR="00262C51" w:rsidRDefault="00262C51" w:rsidP="00262C51">
            <w:r>
              <w:rPr>
                <w:noProof/>
              </w:rPr>
              <w:drawing>
                <wp:inline distT="0" distB="0" distL="0" distR="0" wp14:anchorId="6BCDFE73" wp14:editId="58A76A00">
                  <wp:extent cx="704088" cy="918376"/>
                  <wp:effectExtent l="38100" t="38100" r="39370" b="34290"/>
                  <wp:docPr id="39" name="Imagem 39" descr="Imagem de pessoa de exempl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2FAFA7.jpg"/>
                          <pic:cNvPicPr preferRelativeResize="0"/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593" t="7302" r="48320" b="27963"/>
                          <a:stretch/>
                        </pic:blipFill>
                        <pic:spPr bwMode="auto">
                          <a:xfrm>
                            <a:off x="0" y="0"/>
                            <a:ext cx="704088" cy="918376"/>
                          </a:xfrm>
                          <a:prstGeom prst="rect">
                            <a:avLst/>
                          </a:prstGeom>
                          <a:ln w="31750">
                            <a:solidFill>
                              <a:schemeClr val="tx1"/>
                            </a:solidFill>
                            <a:round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pct"/>
          </w:tcPr>
          <w:p w14:paraId="32619008" w14:textId="77777777" w:rsidR="00262C51" w:rsidRPr="00C21F5A" w:rsidRDefault="00262C51" w:rsidP="00262C51">
            <w:pPr>
              <w:pStyle w:val="Textodatabela"/>
              <w:rPr>
                <w:rStyle w:val="Forte1"/>
              </w:rPr>
            </w:pPr>
            <w:r>
              <w:rPr>
                <w:rStyle w:val="Forte1"/>
              </w:rPr>
              <w:t>Josué de Oliveira</w:t>
            </w:r>
          </w:p>
          <w:p w14:paraId="63DF4BCF" w14:textId="77777777" w:rsidR="00262C51" w:rsidRPr="009E2E22" w:rsidRDefault="00262C51" w:rsidP="00262C51">
            <w:pPr>
              <w:pStyle w:val="Textodatabela"/>
            </w:pPr>
            <w:r>
              <w:t>josuew@unifesspa.edu.br</w:t>
            </w:r>
          </w:p>
        </w:tc>
        <w:tc>
          <w:tcPr>
            <w:tcW w:w="854" w:type="pct"/>
          </w:tcPr>
          <w:p w14:paraId="086C3A4A" w14:textId="77777777" w:rsidR="00262C51" w:rsidRDefault="00262C51" w:rsidP="00262C51">
            <w:r>
              <w:rPr>
                <w:noProof/>
              </w:rPr>
              <w:drawing>
                <wp:inline distT="0" distB="0" distL="0" distR="0" wp14:anchorId="0568BDF6" wp14:editId="1E4C27B6">
                  <wp:extent cx="704088" cy="923544"/>
                  <wp:effectExtent l="38100" t="38100" r="39370" b="29210"/>
                  <wp:docPr id="34" name="Imagem 34" descr="Imagem de pessoa de exempl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2FABF3.jpg"/>
                          <pic:cNvPicPr preferRelativeResize="0"/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111" t="25942" r="21836" b="55737"/>
                          <a:stretch/>
                        </pic:blipFill>
                        <pic:spPr bwMode="auto">
                          <a:xfrm>
                            <a:off x="0" y="0"/>
                            <a:ext cx="704088" cy="923544"/>
                          </a:xfrm>
                          <a:prstGeom prst="rect">
                            <a:avLst/>
                          </a:prstGeom>
                          <a:ln w="31750">
                            <a:solidFill>
                              <a:schemeClr val="tx1"/>
                            </a:solidFill>
                            <a:round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pct"/>
          </w:tcPr>
          <w:p w14:paraId="3B04E68D" w14:textId="77777777" w:rsidR="00262C51" w:rsidRPr="00C21F5A" w:rsidRDefault="00262C51" w:rsidP="00262C51">
            <w:pPr>
              <w:pStyle w:val="Textodatabela"/>
              <w:rPr>
                <w:rStyle w:val="Forte1"/>
              </w:rPr>
            </w:pPr>
            <w:r>
              <w:rPr>
                <w:rStyle w:val="Forte1"/>
              </w:rPr>
              <w:t>Fausto Júnior</w:t>
            </w:r>
          </w:p>
          <w:p w14:paraId="460D7581" w14:textId="77777777" w:rsidR="00262C51" w:rsidRPr="009E2E22" w:rsidRDefault="00262C51" w:rsidP="00262C51">
            <w:pPr>
              <w:pStyle w:val="Textodatabela"/>
            </w:pPr>
            <w:sdt>
              <w:sdtPr>
                <w:alias w:val="Email"/>
                <w:tag w:val="Email"/>
                <w:id w:val="1639222188"/>
                <w:placeholder>
                  <w:docPart w:val="2720D0F4DA064B0DB8F4E7FE50BE9F23"/>
                </w:placeholder>
                <w:temporary/>
                <w:showingPlcHdr/>
                <w15:appearance w15:val="hidden"/>
                <w:text/>
              </w:sdtPr>
              <w:sdtContent>
                <w:r>
                  <w:t>[Endereço de email]</w:t>
                </w:r>
              </w:sdtContent>
            </w:sdt>
          </w:p>
        </w:tc>
      </w:tr>
    </w:tbl>
    <w:p w14:paraId="79CC04F8" w14:textId="77777777" w:rsidR="007B2E12" w:rsidRPr="009E2E22" w:rsidRDefault="007B2E12"/>
    <w:p w14:paraId="22E7A3FE" w14:textId="77777777" w:rsidR="007B2E12" w:rsidRPr="00CC5A76" w:rsidRDefault="00820B1F">
      <w:pPr>
        <w:pStyle w:val="ttulo10"/>
        <w:pageBreakBefore w:val="0"/>
        <w:rPr>
          <w:sz w:val="36"/>
        </w:rPr>
      </w:pPr>
      <w:bookmarkStart w:id="14" w:name="_Toc321140628"/>
      <w:bookmarkStart w:id="15" w:name="_Toc532196801"/>
      <w:r w:rsidRPr="00CC5A76">
        <w:rPr>
          <w:sz w:val="36"/>
        </w:rPr>
        <w:t xml:space="preserve">Informações da </w:t>
      </w:r>
      <w:bookmarkEnd w:id="14"/>
      <w:r w:rsidR="00CC5A76">
        <w:rPr>
          <w:sz w:val="36"/>
        </w:rPr>
        <w:t>i</w:t>
      </w:r>
      <w:r w:rsidR="00CC5A76" w:rsidRPr="00CC5A76">
        <w:rPr>
          <w:sz w:val="36"/>
        </w:rPr>
        <w:t>nstituição desenvolvedora</w:t>
      </w:r>
      <w:bookmarkEnd w:id="15"/>
    </w:p>
    <w:p w14:paraId="2B8B1187" w14:textId="77777777" w:rsidR="007B2E12" w:rsidRPr="009E2E22" w:rsidRDefault="00C23E4F">
      <w:pPr>
        <w:pStyle w:val="Textodatabela"/>
        <w:rPr>
          <w:rStyle w:val="Forte1"/>
        </w:rPr>
      </w:pPr>
      <w:sdt>
        <w:sdtPr>
          <w:rPr>
            <w:rStyle w:val="Forte1"/>
          </w:rPr>
          <w:alias w:val="Empresa"/>
          <w:tag w:val=""/>
          <w:id w:val="1877888041"/>
          <w:placeholder>
            <w:docPart w:val="BFD0E0C4943245B6BB5C241680645313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>
          <w:rPr>
            <w:rStyle w:val="Forte1"/>
          </w:rPr>
        </w:sdtEndPr>
        <w:sdtContent>
          <w:r w:rsidR="00105B69">
            <w:rPr>
              <w:rStyle w:val="Forte1"/>
            </w:rPr>
            <w:t>UNIFESSPA – Universidade Federal do Sul e Sudeste do Pará</w:t>
          </w:r>
        </w:sdtContent>
      </w:sdt>
    </w:p>
    <w:p w14:paraId="112C421C" w14:textId="77777777" w:rsidR="007B2E12" w:rsidRPr="009E2E22" w:rsidRDefault="00C23E4F">
      <w:pPr>
        <w:pStyle w:val="Textodatabela"/>
      </w:pPr>
      <w:sdt>
        <w:sdtPr>
          <w:alias w:val="Endereço"/>
          <w:tag w:val="Endereço"/>
          <w:id w:val="84583310"/>
          <w:placeholder>
            <w:docPart w:val="F4E0C220900D4C54B579400647996FC1"/>
          </w:placeholder>
          <w:dataBinding w:prefixMappings="xmlns:ns0='http://schemas.microsoft.com/office/2006/coverPageProps' " w:xpath="/ns0:CoverPageProperties[1]/ns0:CompanyAddress[1]" w:storeItemID="{55AF091B-3C7A-41E3-B477-F2FDAA23CFDA}"/>
          <w:text w:multiLine="1"/>
        </w:sdtPr>
        <w:sdtEndPr/>
        <w:sdtContent>
          <w:r w:rsidR="00567128">
            <w:t xml:space="preserve">Folha 31, Quadra 07, Lote Especial, s/n. Bairro: Nova Marabá. Marabá/PA </w:t>
          </w:r>
          <w:r w:rsidR="00567128">
            <w:br/>
            <w:t>CEP: 68507-590</w:t>
          </w:r>
        </w:sdtContent>
      </w:sdt>
    </w:p>
    <w:sdt>
      <w:sdtPr>
        <w:alias w:val="Site"/>
        <w:tag w:val=""/>
        <w:id w:val="-692000117"/>
        <w:placeholder>
          <w:docPart w:val="886D005B55DB4C3F8A5A9052BCA4BDA2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p w14:paraId="69F0EC62" w14:textId="77777777" w:rsidR="007B2E12" w:rsidRPr="009E2E22" w:rsidRDefault="00F0742C">
          <w:pPr>
            <w:pStyle w:val="Textodatabela"/>
          </w:pPr>
          <w:r>
            <w:t>https://www.unifesspa.edu.br</w:t>
          </w:r>
        </w:p>
      </w:sdtContent>
    </w:sdt>
    <w:p w14:paraId="5AA95EFD" w14:textId="77777777" w:rsidR="007B2E12" w:rsidRDefault="00820B1F">
      <w:pPr>
        <w:spacing w:before="720"/>
      </w:pPr>
      <w:r>
        <w:rPr>
          <w:noProof/>
        </w:rPr>
        <w:drawing>
          <wp:inline distT="0" distB="0" distL="0" distR="0" wp14:anchorId="6A9C446F" wp14:editId="07FA55EE">
            <wp:extent cx="1543050" cy="627506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.png"/>
                    <pic:cNvPicPr preferRelativeResize="0"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51990" cy="63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2E12" w:rsidSect="00050DA9">
      <w:headerReference w:type="default" r:id="rId43"/>
      <w:pgSz w:w="11907" w:h="16839" w:code="1"/>
      <w:pgMar w:top="1417" w:right="1701" w:bottom="1417" w:left="1701" w:header="1148" w:footer="709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70A7FE" w14:textId="77777777" w:rsidR="00C23E4F" w:rsidRDefault="00C23E4F">
      <w:pPr>
        <w:spacing w:after="0" w:line="240" w:lineRule="auto"/>
      </w:pPr>
      <w:r>
        <w:separator/>
      </w:r>
    </w:p>
    <w:p w14:paraId="60E97FFB" w14:textId="77777777" w:rsidR="00C23E4F" w:rsidRDefault="00C23E4F"/>
    <w:p w14:paraId="78DFAFAC" w14:textId="77777777" w:rsidR="00C23E4F" w:rsidRDefault="00C23E4F"/>
  </w:endnote>
  <w:endnote w:type="continuationSeparator" w:id="0">
    <w:p w14:paraId="5812740F" w14:textId="77777777" w:rsidR="00C23E4F" w:rsidRDefault="00C23E4F">
      <w:pPr>
        <w:spacing w:after="0" w:line="240" w:lineRule="auto"/>
      </w:pPr>
      <w:r>
        <w:continuationSeparator/>
      </w:r>
    </w:p>
    <w:p w14:paraId="56FB5830" w14:textId="77777777" w:rsidR="00C23E4F" w:rsidRDefault="00C23E4F"/>
    <w:p w14:paraId="03730321" w14:textId="77777777" w:rsidR="00C23E4F" w:rsidRDefault="00C23E4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59B697" w14:textId="77777777" w:rsidR="00C23E4F" w:rsidRDefault="00C23E4F">
      <w:pPr>
        <w:spacing w:after="0" w:line="240" w:lineRule="auto"/>
      </w:pPr>
      <w:r>
        <w:separator/>
      </w:r>
    </w:p>
    <w:p w14:paraId="7DBE96AB" w14:textId="77777777" w:rsidR="00C23E4F" w:rsidRDefault="00C23E4F"/>
    <w:p w14:paraId="13A719D5" w14:textId="77777777" w:rsidR="00C23E4F" w:rsidRDefault="00C23E4F"/>
  </w:footnote>
  <w:footnote w:type="continuationSeparator" w:id="0">
    <w:p w14:paraId="0BDDB17A" w14:textId="77777777" w:rsidR="00C23E4F" w:rsidRDefault="00C23E4F">
      <w:pPr>
        <w:spacing w:after="0" w:line="240" w:lineRule="auto"/>
      </w:pPr>
      <w:r>
        <w:continuationSeparator/>
      </w:r>
    </w:p>
    <w:p w14:paraId="52EE48F2" w14:textId="77777777" w:rsidR="00C23E4F" w:rsidRDefault="00C23E4F"/>
    <w:p w14:paraId="1A714B86" w14:textId="77777777" w:rsidR="00C23E4F" w:rsidRDefault="00C23E4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6410" w:type="pct"/>
      <w:jc w:val="righ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Table of Contents Header"/>
    </w:tblPr>
    <w:tblGrid>
      <w:gridCol w:w="2108"/>
      <w:gridCol w:w="291"/>
      <w:gridCol w:w="8504"/>
    </w:tblGrid>
    <w:tr w:rsidR="000B0AB3" w14:paraId="349A00F8" w14:textId="77777777">
      <w:trPr>
        <w:trHeight w:hRule="exact" w:val="720"/>
        <w:jc w:val="right"/>
      </w:trPr>
      <w:tc>
        <w:tcPr>
          <w:tcW w:w="2088" w:type="dxa"/>
          <w:vAlign w:val="bottom"/>
        </w:tcPr>
        <w:p w14:paraId="1E5E714A" w14:textId="77777777" w:rsidR="000B0AB3" w:rsidRDefault="000B0AB3">
          <w:pPr>
            <w:pStyle w:val="Pgina"/>
          </w:pPr>
        </w:p>
      </w:tc>
      <w:tc>
        <w:tcPr>
          <w:tcW w:w="288" w:type="dxa"/>
          <w:shd w:val="clear" w:color="auto" w:fill="auto"/>
          <w:vAlign w:val="bottom"/>
        </w:tcPr>
        <w:p w14:paraId="282CDAE2" w14:textId="77777777" w:rsidR="000B0AB3" w:rsidRDefault="000B0AB3"/>
      </w:tc>
      <w:tc>
        <w:tcPr>
          <w:tcW w:w="8424" w:type="dxa"/>
          <w:vAlign w:val="bottom"/>
        </w:tcPr>
        <w:p w14:paraId="5BD5D004" w14:textId="77777777" w:rsidR="000B0AB3" w:rsidRDefault="000B0AB3">
          <w:pPr>
            <w:pStyle w:val="Ttulodainformao"/>
          </w:pPr>
          <w:r>
            <w:t>Sumário</w:t>
          </w:r>
        </w:p>
      </w:tc>
    </w:tr>
    <w:tr w:rsidR="000B0AB3" w14:paraId="52CA177D" w14:textId="77777777">
      <w:trPr>
        <w:trHeight w:hRule="exact" w:val="86"/>
        <w:jc w:val="right"/>
      </w:trPr>
      <w:tc>
        <w:tcPr>
          <w:tcW w:w="2088" w:type="dxa"/>
          <w:shd w:val="clear" w:color="auto" w:fill="000000" w:themeFill="text1"/>
        </w:tcPr>
        <w:p w14:paraId="132409EE" w14:textId="77777777" w:rsidR="000B0AB3" w:rsidRDefault="000B0AB3">
          <w:pPr>
            <w:pStyle w:val="cabealho"/>
          </w:pPr>
        </w:p>
      </w:tc>
      <w:tc>
        <w:tcPr>
          <w:tcW w:w="288" w:type="dxa"/>
          <w:shd w:val="clear" w:color="auto" w:fill="auto"/>
        </w:tcPr>
        <w:p w14:paraId="689DAF26" w14:textId="77777777" w:rsidR="000B0AB3" w:rsidRDefault="000B0AB3">
          <w:pPr>
            <w:pStyle w:val="cabealho"/>
          </w:pPr>
        </w:p>
      </w:tc>
      <w:tc>
        <w:tcPr>
          <w:tcW w:w="8424" w:type="dxa"/>
          <w:shd w:val="clear" w:color="auto" w:fill="000000" w:themeFill="text1"/>
        </w:tcPr>
        <w:p w14:paraId="04552DC8" w14:textId="77777777" w:rsidR="000B0AB3" w:rsidRDefault="000B0AB3">
          <w:pPr>
            <w:pStyle w:val="cabealho"/>
          </w:pPr>
        </w:p>
      </w:tc>
    </w:tr>
  </w:tbl>
  <w:p w14:paraId="2DF3FB57" w14:textId="77777777" w:rsidR="000B0AB3" w:rsidRDefault="000B0AB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6410" w:type="pct"/>
      <w:jc w:val="right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Header Table"/>
    </w:tblPr>
    <w:tblGrid>
      <w:gridCol w:w="2108"/>
      <w:gridCol w:w="291"/>
      <w:gridCol w:w="8504"/>
    </w:tblGrid>
    <w:tr w:rsidR="000B0AB3" w:rsidRPr="00C21F5A" w14:paraId="733F0E68" w14:textId="77777777">
      <w:trPr>
        <w:trHeight w:hRule="exact" w:val="720"/>
        <w:jc w:val="right"/>
      </w:trPr>
      <w:tc>
        <w:tcPr>
          <w:tcW w:w="2088" w:type="dxa"/>
          <w:vAlign w:val="bottom"/>
        </w:tcPr>
        <w:p w14:paraId="4330A6F1" w14:textId="77777777" w:rsidR="000B0AB3" w:rsidRDefault="000B0AB3">
          <w:pPr>
            <w:pStyle w:val="Pgina"/>
          </w:pPr>
          <w:r>
            <w:t xml:space="preserve">Pág. </w:t>
          </w:r>
          <w:r>
            <w:fldChar w:fldCharType="begin"/>
          </w:r>
          <w:r>
            <w:instrText xml:space="preserve"> Page \# 0# </w:instrText>
          </w:r>
          <w:r>
            <w:fldChar w:fldCharType="separate"/>
          </w:r>
          <w:r>
            <w:t>01</w:t>
          </w:r>
          <w:r>
            <w:fldChar w:fldCharType="end"/>
          </w:r>
        </w:p>
      </w:tc>
      <w:tc>
        <w:tcPr>
          <w:tcW w:w="288" w:type="dxa"/>
          <w:vAlign w:val="bottom"/>
        </w:tcPr>
        <w:p w14:paraId="3C814ADC" w14:textId="77777777" w:rsidR="000B0AB3" w:rsidRDefault="000B0AB3"/>
      </w:tc>
      <w:tc>
        <w:tcPr>
          <w:tcW w:w="8424" w:type="dxa"/>
          <w:vAlign w:val="bottom"/>
        </w:tcPr>
        <w:p w14:paraId="4721B58F" w14:textId="77777777" w:rsidR="000B0AB3" w:rsidRPr="006B4626" w:rsidRDefault="000B0AB3" w:rsidP="00C21F5A">
          <w:pPr>
            <w:pStyle w:val="Ttulodainformao"/>
            <w:rPr>
              <w:sz w:val="32"/>
              <w:szCs w:val="32"/>
            </w:rPr>
          </w:pPr>
          <w:r>
            <w:rPr>
              <w:sz w:val="32"/>
              <w:szCs w:val="32"/>
            </w:rPr>
            <w:t>Manual do sistema</w:t>
          </w:r>
        </w:p>
      </w:tc>
    </w:tr>
    <w:tr w:rsidR="000B0AB3" w:rsidRPr="00C21F5A" w14:paraId="60F9442D" w14:textId="77777777">
      <w:trPr>
        <w:trHeight w:hRule="exact" w:val="86"/>
        <w:jc w:val="right"/>
      </w:trPr>
      <w:tc>
        <w:tcPr>
          <w:tcW w:w="2088" w:type="dxa"/>
          <w:shd w:val="clear" w:color="auto" w:fill="000000" w:themeFill="text1"/>
        </w:tcPr>
        <w:p w14:paraId="5518955B" w14:textId="77777777" w:rsidR="000B0AB3" w:rsidRPr="00C21F5A" w:rsidRDefault="000B0AB3">
          <w:pPr>
            <w:rPr>
              <w:sz w:val="10"/>
            </w:rPr>
          </w:pPr>
        </w:p>
      </w:tc>
      <w:tc>
        <w:tcPr>
          <w:tcW w:w="288" w:type="dxa"/>
        </w:tcPr>
        <w:p w14:paraId="2B269B5A" w14:textId="77777777" w:rsidR="000B0AB3" w:rsidRPr="00C21F5A" w:rsidRDefault="000B0AB3">
          <w:pPr>
            <w:rPr>
              <w:sz w:val="10"/>
            </w:rPr>
          </w:pPr>
        </w:p>
      </w:tc>
      <w:tc>
        <w:tcPr>
          <w:tcW w:w="8424" w:type="dxa"/>
          <w:shd w:val="clear" w:color="auto" w:fill="000000" w:themeFill="text1"/>
        </w:tcPr>
        <w:p w14:paraId="032296A1" w14:textId="77777777" w:rsidR="000B0AB3" w:rsidRPr="00C21F5A" w:rsidRDefault="000B0AB3">
          <w:pPr>
            <w:rPr>
              <w:sz w:val="10"/>
            </w:rPr>
          </w:pPr>
        </w:p>
      </w:tc>
    </w:tr>
  </w:tbl>
  <w:p w14:paraId="55B95A33" w14:textId="77777777" w:rsidR="000B0AB3" w:rsidRPr="00C21F5A" w:rsidRDefault="000B0AB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60E6EB78"/>
    <w:lvl w:ilvl="0">
      <w:start w:val="1"/>
      <w:numFmt w:val="bullet"/>
      <w:pStyle w:val="Listacommarcadores"/>
      <w:lvlText w:val="•"/>
      <w:lvlJc w:val="left"/>
      <w:pPr>
        <w:ind w:left="576" w:hanging="288"/>
      </w:pPr>
      <w:rPr>
        <w:rFonts w:ascii="Cambria" w:hAnsi="Cambria" w:hint="default"/>
        <w:color w:val="EF4623" w:themeColor="accent1"/>
      </w:rPr>
    </w:lvl>
  </w:abstractNum>
  <w:abstractNum w:abstractNumId="1" w15:restartNumberingAfterBreak="0">
    <w:nsid w:val="367F6A45"/>
    <w:multiLevelType w:val="multilevel"/>
    <w:tmpl w:val="0436C7FE"/>
    <w:lvl w:ilvl="0">
      <w:start w:val="1"/>
      <w:numFmt w:val="decimal"/>
      <w:pStyle w:val="Listanumerada"/>
      <w:lvlText w:val="%1."/>
      <w:lvlJc w:val="left"/>
      <w:pPr>
        <w:ind w:left="360" w:hanging="360"/>
      </w:pPr>
      <w:rPr>
        <w:rFonts w:hint="default"/>
        <w:color w:val="EF4623" w:themeColor="accent1"/>
      </w:rPr>
    </w:lvl>
    <w:lvl w:ilvl="1">
      <w:start w:val="1"/>
      <w:numFmt w:val="decimal"/>
      <w:pStyle w:val="Listanumerada2"/>
      <w:suff w:val="space"/>
      <w:lvlText w:val="%1.%2"/>
      <w:lvlJc w:val="left"/>
      <w:pPr>
        <w:ind w:left="936" w:hanging="576"/>
      </w:pPr>
      <w:rPr>
        <w:rFonts w:hint="default"/>
        <w:color w:val="EF4623" w:themeColor="accent1"/>
      </w:rPr>
    </w:lvl>
    <w:lvl w:ilvl="2">
      <w:start w:val="1"/>
      <w:numFmt w:val="lowerLetter"/>
      <w:pStyle w:val="Listanumerada3"/>
      <w:lvlText w:val="%3."/>
      <w:lvlJc w:val="left"/>
      <w:pPr>
        <w:ind w:left="720" w:hanging="360"/>
      </w:pPr>
      <w:rPr>
        <w:rFonts w:hint="default"/>
        <w:color w:val="EF4623" w:themeColor="accent1"/>
      </w:rPr>
    </w:lvl>
    <w:lvl w:ilvl="3">
      <w:start w:val="1"/>
      <w:numFmt w:val="lowerRoman"/>
      <w:pStyle w:val="Listanumerada4"/>
      <w:lvlText w:val="%4."/>
      <w:lvlJc w:val="left"/>
      <w:pPr>
        <w:ind w:left="1080" w:hanging="360"/>
      </w:pPr>
      <w:rPr>
        <w:rFonts w:hint="default"/>
        <w:color w:val="EF4623" w:themeColor="accent1"/>
      </w:rPr>
    </w:lvl>
    <w:lvl w:ilvl="4">
      <w:start w:val="1"/>
      <w:numFmt w:val="lowerLetter"/>
      <w:pStyle w:val="Listanumerada5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5307031E"/>
    <w:multiLevelType w:val="hybridMultilevel"/>
    <w:tmpl w:val="E500B8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</w:num>
  <w:num w:numId="3">
    <w:abstractNumId w:val="1"/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B0C"/>
    <w:rsid w:val="00012AC8"/>
    <w:rsid w:val="00021128"/>
    <w:rsid w:val="00033629"/>
    <w:rsid w:val="000466B8"/>
    <w:rsid w:val="00050DA9"/>
    <w:rsid w:val="00081A19"/>
    <w:rsid w:val="000A2D67"/>
    <w:rsid w:val="000A32CB"/>
    <w:rsid w:val="000B0AB3"/>
    <w:rsid w:val="000B628F"/>
    <w:rsid w:val="000D2B71"/>
    <w:rsid w:val="000F14D8"/>
    <w:rsid w:val="00105B69"/>
    <w:rsid w:val="00107F06"/>
    <w:rsid w:val="0012649A"/>
    <w:rsid w:val="00126C6C"/>
    <w:rsid w:val="00132C25"/>
    <w:rsid w:val="00143189"/>
    <w:rsid w:val="00155AB1"/>
    <w:rsid w:val="00170FF8"/>
    <w:rsid w:val="00174996"/>
    <w:rsid w:val="001755B9"/>
    <w:rsid w:val="00177EEC"/>
    <w:rsid w:val="001924E0"/>
    <w:rsid w:val="001A52EE"/>
    <w:rsid w:val="001E419A"/>
    <w:rsid w:val="00213E4C"/>
    <w:rsid w:val="00233ECD"/>
    <w:rsid w:val="002378D0"/>
    <w:rsid w:val="00240F38"/>
    <w:rsid w:val="00262C51"/>
    <w:rsid w:val="00292D61"/>
    <w:rsid w:val="002E6581"/>
    <w:rsid w:val="0030195B"/>
    <w:rsid w:val="00316AAB"/>
    <w:rsid w:val="003754B9"/>
    <w:rsid w:val="003A3421"/>
    <w:rsid w:val="003D7109"/>
    <w:rsid w:val="00410CD2"/>
    <w:rsid w:val="0042465A"/>
    <w:rsid w:val="00426200"/>
    <w:rsid w:val="0044469D"/>
    <w:rsid w:val="00460BD5"/>
    <w:rsid w:val="0047309A"/>
    <w:rsid w:val="004765C5"/>
    <w:rsid w:val="00485884"/>
    <w:rsid w:val="004E2F99"/>
    <w:rsid w:val="00522404"/>
    <w:rsid w:val="0056191B"/>
    <w:rsid w:val="00567128"/>
    <w:rsid w:val="005E7B0C"/>
    <w:rsid w:val="006052E3"/>
    <w:rsid w:val="00621763"/>
    <w:rsid w:val="006250B4"/>
    <w:rsid w:val="006B4626"/>
    <w:rsid w:val="00710275"/>
    <w:rsid w:val="007371BA"/>
    <w:rsid w:val="0075281C"/>
    <w:rsid w:val="0077538C"/>
    <w:rsid w:val="00780DC2"/>
    <w:rsid w:val="0078200E"/>
    <w:rsid w:val="00795E00"/>
    <w:rsid w:val="007B2E12"/>
    <w:rsid w:val="007D011D"/>
    <w:rsid w:val="007F5BCD"/>
    <w:rsid w:val="008064EC"/>
    <w:rsid w:val="00812796"/>
    <w:rsid w:val="00820B1F"/>
    <w:rsid w:val="00826C95"/>
    <w:rsid w:val="00830B35"/>
    <w:rsid w:val="00834F79"/>
    <w:rsid w:val="008501E3"/>
    <w:rsid w:val="00852DD2"/>
    <w:rsid w:val="008844C3"/>
    <w:rsid w:val="008C0DE8"/>
    <w:rsid w:val="008C6A3E"/>
    <w:rsid w:val="00902E54"/>
    <w:rsid w:val="00910F77"/>
    <w:rsid w:val="00945AEA"/>
    <w:rsid w:val="0096299E"/>
    <w:rsid w:val="00972B99"/>
    <w:rsid w:val="00982AE1"/>
    <w:rsid w:val="00994E63"/>
    <w:rsid w:val="009A30C1"/>
    <w:rsid w:val="009C6867"/>
    <w:rsid w:val="009E2E22"/>
    <w:rsid w:val="00A01868"/>
    <w:rsid w:val="00A04783"/>
    <w:rsid w:val="00A1295D"/>
    <w:rsid w:val="00A21A0A"/>
    <w:rsid w:val="00A67DC5"/>
    <w:rsid w:val="00A74225"/>
    <w:rsid w:val="00A80145"/>
    <w:rsid w:val="00A829FB"/>
    <w:rsid w:val="00A87376"/>
    <w:rsid w:val="00AB0EFD"/>
    <w:rsid w:val="00AB179F"/>
    <w:rsid w:val="00AB776A"/>
    <w:rsid w:val="00AB77A8"/>
    <w:rsid w:val="00AE6EC7"/>
    <w:rsid w:val="00B03033"/>
    <w:rsid w:val="00B0453F"/>
    <w:rsid w:val="00B23B8A"/>
    <w:rsid w:val="00B90BF3"/>
    <w:rsid w:val="00B94B6F"/>
    <w:rsid w:val="00C07395"/>
    <w:rsid w:val="00C21F5A"/>
    <w:rsid w:val="00C23E4F"/>
    <w:rsid w:val="00C32E55"/>
    <w:rsid w:val="00C40367"/>
    <w:rsid w:val="00C76657"/>
    <w:rsid w:val="00C80024"/>
    <w:rsid w:val="00CA0435"/>
    <w:rsid w:val="00CB65F3"/>
    <w:rsid w:val="00CC3158"/>
    <w:rsid w:val="00CC5A76"/>
    <w:rsid w:val="00D125F0"/>
    <w:rsid w:val="00D15724"/>
    <w:rsid w:val="00D1760C"/>
    <w:rsid w:val="00D4480D"/>
    <w:rsid w:val="00D775CA"/>
    <w:rsid w:val="00D90458"/>
    <w:rsid w:val="00DA0765"/>
    <w:rsid w:val="00DD3720"/>
    <w:rsid w:val="00E24A8A"/>
    <w:rsid w:val="00E83E64"/>
    <w:rsid w:val="00E944B6"/>
    <w:rsid w:val="00EE481A"/>
    <w:rsid w:val="00EE4B14"/>
    <w:rsid w:val="00F01587"/>
    <w:rsid w:val="00F07290"/>
    <w:rsid w:val="00F0742C"/>
    <w:rsid w:val="00F34CD7"/>
    <w:rsid w:val="00F82AF1"/>
    <w:rsid w:val="00F92204"/>
    <w:rsid w:val="00F92A23"/>
    <w:rsid w:val="00FD319B"/>
    <w:rsid w:val="00FF1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3DFE939"/>
  <w15:docId w15:val="{8AF07CD2-AC27-432A-A50F-48C4C3F07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404040" w:themeColor="text1" w:themeTint="BF"/>
        <w:lang w:val="pt-BR" w:eastAsia="pt-BR" w:bidi="ar-SA"/>
      </w:rPr>
    </w:rPrDefault>
    <w:pPrDefault>
      <w:pPr>
        <w:spacing w:after="180" w:line="33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" w:unhideWhenUsed="1" w:qFormat="1"/>
    <w:lsdException w:name="List Number 3" w:semiHidden="1" w:uiPriority="18" w:unhideWhenUsed="1"/>
    <w:lsdException w:name="List Number 4" w:semiHidden="1" w:uiPriority="18" w:unhideWhenUsed="1"/>
    <w:lsdException w:name="List Number 5" w:semiHidden="1" w:uiPriority="18" w:unhideWhenUsed="1"/>
    <w:lsdException w:name="Title" w:uiPriority="2" w:qFormat="1"/>
    <w:lsdException w:name="Closing" w:semiHidden="1" w:unhideWhenUsed="1" w:qFormat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46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F2B0E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10">
    <w:name w:val="título 1"/>
    <w:basedOn w:val="Normal"/>
    <w:next w:val="Normal"/>
    <w:link w:val="Cardettulo1"/>
    <w:uiPriority w:val="1"/>
    <w:qFormat/>
    <w:pPr>
      <w:pageBreakBefore/>
      <w:pBdr>
        <w:bottom w:val="single" w:sz="8" w:space="1" w:color="auto"/>
      </w:pBdr>
      <w:spacing w:before="480" w:after="120" w:line="240" w:lineRule="auto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40"/>
    </w:rPr>
  </w:style>
  <w:style w:type="paragraph" w:customStyle="1" w:styleId="ttulo2">
    <w:name w:val="título 2"/>
    <w:basedOn w:val="Normal"/>
    <w:next w:val="Normal"/>
    <w:link w:val="Cardettulo2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customStyle="1" w:styleId="rodap">
    <w:name w:val="rodapé"/>
    <w:basedOn w:val="Normal"/>
    <w:link w:val="Carderodap"/>
    <w:uiPriority w:val="99"/>
    <w:unhideWhenUsed/>
    <w:qFormat/>
    <w:pPr>
      <w:spacing w:after="0" w:line="240" w:lineRule="auto"/>
      <w:ind w:left="29" w:right="144"/>
    </w:pPr>
    <w:rPr>
      <w:color w:val="EF4623" w:themeColor="accent1"/>
    </w:rPr>
  </w:style>
  <w:style w:type="character" w:customStyle="1" w:styleId="Carderodap">
    <w:name w:val="Car de rodapé"/>
    <w:basedOn w:val="Fontepargpadro"/>
    <w:link w:val="rodap"/>
    <w:uiPriority w:val="99"/>
    <w:rPr>
      <w:color w:val="EF4623" w:themeColor="accent1"/>
    </w:rPr>
  </w:style>
  <w:style w:type="paragraph" w:customStyle="1" w:styleId="Subttulo1">
    <w:name w:val="Subtítulo1"/>
    <w:basedOn w:val="Normal"/>
    <w:next w:val="Normal"/>
    <w:link w:val="Cardesubttulo"/>
    <w:uiPriority w:val="3"/>
    <w:unhideWhenUsed/>
    <w:qFormat/>
    <w:pPr>
      <w:numPr>
        <w:ilvl w:val="1"/>
      </w:numPr>
      <w:spacing w:before="40" w:after="160" w:line="288" w:lineRule="auto"/>
      <w:ind w:left="72"/>
    </w:pPr>
    <w:rPr>
      <w:rFonts w:asciiTheme="majorHAnsi" w:eastAsiaTheme="majorEastAsia" w:hAnsiTheme="majorHAnsi" w:cstheme="majorBidi"/>
      <w:b/>
      <w:bCs/>
      <w:caps/>
      <w:color w:val="000000" w:themeColor="text1"/>
      <w:kern w:val="20"/>
      <w:sz w:val="60"/>
    </w:rPr>
  </w:style>
  <w:style w:type="paragraph" w:customStyle="1" w:styleId="Grfico">
    <w:name w:val="Gráfico"/>
    <w:basedOn w:val="Normal"/>
    <w:uiPriority w:val="99"/>
    <w:pPr>
      <w:spacing w:after="80" w:line="240" w:lineRule="auto"/>
      <w:jc w:val="center"/>
    </w:pPr>
  </w:style>
  <w:style w:type="paragraph" w:customStyle="1" w:styleId="cabealho">
    <w:name w:val="cabeçalho"/>
    <w:basedOn w:val="Normal"/>
    <w:link w:val="Cardecabealho"/>
    <w:uiPriority w:val="99"/>
    <w:qFormat/>
    <w:pPr>
      <w:spacing w:after="380" w:line="240" w:lineRule="auto"/>
    </w:pPr>
  </w:style>
  <w:style w:type="character" w:customStyle="1" w:styleId="Cardecabealho">
    <w:name w:val="Car de cabeçalho"/>
    <w:basedOn w:val="Fontepargpadro"/>
    <w:link w:val="cabealho"/>
    <w:uiPriority w:val="99"/>
    <w:rPr>
      <w:color w:val="404040" w:themeColor="text1" w:themeTint="BF"/>
      <w:sz w:val="20"/>
    </w:rPr>
  </w:style>
  <w:style w:type="table" w:customStyle="1" w:styleId="Gradedatabela">
    <w:name w:val="Grade da tabela"/>
    <w:basedOn w:val="Tabelanormal"/>
    <w:uiPriority w:val="59"/>
    <w:pPr>
      <w:spacing w:before="120" w:after="120" w:line="240" w:lineRule="auto"/>
      <w:ind w:left="115"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center"/>
      </w:pPr>
      <w:rPr>
        <w:b/>
        <w:i w:val="0"/>
        <w:sz w:val="22"/>
      </w:rPr>
    </w:tblStylePr>
    <w:tblStylePr w:type="lastRow">
      <w:rPr>
        <w:b/>
        <w:i w:val="0"/>
        <w:sz w:val="22"/>
      </w:rPr>
      <w:tblPr/>
      <w:tcPr>
        <w:tcBorders>
          <w:top w:val="double" w:sz="4" w:space="0" w:color="auto"/>
          <w:left w:val="single" w:sz="4" w:space="0" w:color="auto"/>
          <w:bottom w:val="single" w:sz="18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</w:tcPr>
    </w:tblStylePr>
  </w:style>
  <w:style w:type="paragraph" w:customStyle="1" w:styleId="Ttulodainformao">
    <w:name w:val="Título da informação"/>
    <w:basedOn w:val="Normal"/>
    <w:uiPriority w:val="2"/>
    <w:qFormat/>
    <w:pPr>
      <w:spacing w:after="60" w:line="240" w:lineRule="auto"/>
      <w:ind w:left="29" w:right="29"/>
      <w:jc w:val="right"/>
    </w:pPr>
    <w:rPr>
      <w:b/>
      <w:bCs/>
      <w:color w:val="EF4623" w:themeColor="accent1"/>
      <w:sz w:val="36"/>
    </w:rPr>
  </w:style>
  <w:style w:type="paragraph" w:customStyle="1" w:styleId="Pgina">
    <w:name w:val="Página"/>
    <w:basedOn w:val="Normal"/>
    <w:next w:val="Normal"/>
    <w:uiPriority w:val="99"/>
    <w:unhideWhenUsed/>
    <w:qFormat/>
    <w:pPr>
      <w:spacing w:after="40" w:line="240" w:lineRule="auto"/>
    </w:pPr>
    <w:rPr>
      <w:color w:val="000000" w:themeColor="text1"/>
      <w:sz w:val="36"/>
    </w:rPr>
  </w:style>
  <w:style w:type="paragraph" w:customStyle="1" w:styleId="Ttulo11">
    <w:name w:val="Título1"/>
    <w:basedOn w:val="Normal"/>
    <w:next w:val="Normal"/>
    <w:link w:val="Cardettulo"/>
    <w:uiPriority w:val="2"/>
    <w:qFormat/>
    <w:pPr>
      <w:spacing w:after="40" w:line="240" w:lineRule="auto"/>
    </w:pPr>
    <w:rPr>
      <w:rFonts w:asciiTheme="majorHAnsi" w:eastAsiaTheme="majorEastAsia" w:hAnsiTheme="majorHAnsi" w:cstheme="majorBidi"/>
      <w:b/>
      <w:bCs/>
      <w:color w:val="EF4623" w:themeColor="accent1"/>
      <w:sz w:val="200"/>
    </w:rPr>
  </w:style>
  <w:style w:type="character" w:customStyle="1" w:styleId="Cardettulo">
    <w:name w:val="Car de título"/>
    <w:basedOn w:val="Fontepargpadro"/>
    <w:link w:val="Ttulo11"/>
    <w:uiPriority w:val="2"/>
    <w:rPr>
      <w:rFonts w:asciiTheme="majorHAnsi" w:eastAsiaTheme="majorEastAsia" w:hAnsiTheme="majorHAnsi" w:cstheme="majorBidi"/>
      <w:b/>
      <w:bCs/>
      <w:color w:val="EF4623" w:themeColor="accent1"/>
      <w:sz w:val="200"/>
    </w:rPr>
  </w:style>
  <w:style w:type="character" w:customStyle="1" w:styleId="Textodoespaoreservado">
    <w:name w:val="Texto do espaço reservado"/>
    <w:basedOn w:val="Fontepargpadro"/>
    <w:uiPriority w:val="99"/>
    <w:semiHidden/>
    <w:rPr>
      <w:color w:val="808080"/>
    </w:rPr>
  </w:style>
  <w:style w:type="paragraph" w:customStyle="1" w:styleId="Textodobalo">
    <w:name w:val="Texto do balão"/>
    <w:basedOn w:val="Normal"/>
    <w:link w:val="Cardetextodobalo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Cardetextodobalo">
    <w:name w:val="Car de texto do balão"/>
    <w:basedOn w:val="Fontepargpadro"/>
    <w:link w:val="Textodobalo"/>
    <w:uiPriority w:val="99"/>
    <w:semiHidden/>
    <w:rPr>
      <w:rFonts w:ascii="Tahoma" w:hAnsi="Tahoma" w:cs="Tahoma"/>
      <w:sz w:val="16"/>
    </w:rPr>
  </w:style>
  <w:style w:type="character" w:customStyle="1" w:styleId="Forte1">
    <w:name w:val="Forte1"/>
    <w:basedOn w:val="Fontepargpadro"/>
    <w:uiPriority w:val="10"/>
    <w:qFormat/>
    <w:rPr>
      <w:b/>
      <w:bCs/>
    </w:rPr>
  </w:style>
  <w:style w:type="character" w:customStyle="1" w:styleId="Cardesubttulo">
    <w:name w:val="Car de subtítulo"/>
    <w:basedOn w:val="Fontepargpadro"/>
    <w:link w:val="Subttulo1"/>
    <w:uiPriority w:val="3"/>
    <w:rPr>
      <w:rFonts w:asciiTheme="majorHAnsi" w:eastAsiaTheme="majorEastAsia" w:hAnsiTheme="majorHAnsi" w:cstheme="majorBidi"/>
      <w:b/>
      <w:bCs/>
      <w:caps/>
      <w:color w:val="000000" w:themeColor="text1"/>
      <w:kern w:val="20"/>
      <w:sz w:val="60"/>
    </w:rPr>
  </w:style>
  <w:style w:type="paragraph" w:customStyle="1" w:styleId="Resumo">
    <w:name w:val="Resumo"/>
    <w:basedOn w:val="Normal"/>
    <w:uiPriority w:val="3"/>
    <w:qFormat/>
    <w:pPr>
      <w:spacing w:before="360" w:after="480" w:line="360" w:lineRule="auto"/>
    </w:pPr>
    <w:rPr>
      <w:i/>
      <w:iCs/>
      <w:color w:val="EF4623" w:themeColor="accent1"/>
      <w:kern w:val="20"/>
      <w:sz w:val="28"/>
    </w:rPr>
  </w:style>
  <w:style w:type="paragraph" w:customStyle="1" w:styleId="Semespaamento">
    <w:name w:val="Sem espaçamento"/>
    <w:link w:val="Semcardeespaamento"/>
    <w:uiPriority w:val="1"/>
    <w:unhideWhenUsed/>
    <w:qFormat/>
    <w:pPr>
      <w:spacing w:after="0" w:line="240" w:lineRule="auto"/>
    </w:pPr>
  </w:style>
  <w:style w:type="character" w:customStyle="1" w:styleId="Hiperlink">
    <w:name w:val="Hiperlink"/>
    <w:basedOn w:val="Fontepargpadro"/>
    <w:uiPriority w:val="99"/>
    <w:unhideWhenUsed/>
    <w:rPr>
      <w:color w:val="5F5F5F" w:themeColor="hyperlink"/>
      <w:u w:val="single"/>
    </w:rPr>
  </w:style>
  <w:style w:type="paragraph" w:customStyle="1" w:styleId="sumrio1">
    <w:name w:val="sumário 1"/>
    <w:basedOn w:val="Normal"/>
    <w:next w:val="Normal"/>
    <w:autoRedefine/>
    <w:uiPriority w:val="39"/>
    <w:unhideWhenUsed/>
    <w:pPr>
      <w:tabs>
        <w:tab w:val="right" w:leader="underscore" w:pos="8424"/>
      </w:tabs>
      <w:spacing w:before="40" w:after="100" w:line="288" w:lineRule="auto"/>
    </w:pPr>
    <w:rPr>
      <w:kern w:val="20"/>
    </w:rPr>
  </w:style>
  <w:style w:type="character" w:customStyle="1" w:styleId="Cardettulo1">
    <w:name w:val="Car de título 1"/>
    <w:basedOn w:val="Fontepargpadro"/>
    <w:link w:val="ttulo10"/>
    <w:uiPriority w:val="1"/>
    <w:rPr>
      <w:rFonts w:asciiTheme="majorHAnsi" w:eastAsiaTheme="majorEastAsia" w:hAnsiTheme="majorHAnsi" w:cstheme="majorBidi"/>
      <w:b/>
      <w:bCs/>
      <w:color w:val="000000" w:themeColor="text1"/>
      <w:sz w:val="40"/>
    </w:rPr>
  </w:style>
  <w:style w:type="paragraph" w:customStyle="1" w:styleId="TtulodoSUMRIO">
    <w:name w:val="Título do SUMÁRIO"/>
    <w:basedOn w:val="ttulo10"/>
    <w:next w:val="Normal"/>
    <w:uiPriority w:val="39"/>
    <w:unhideWhenUsed/>
    <w:qFormat/>
    <w:pPr>
      <w:pBdr>
        <w:bottom w:val="none" w:sz="0" w:space="0" w:color="auto"/>
      </w:pBdr>
      <w:spacing w:before="0" w:after="360"/>
      <w:outlineLvl w:val="9"/>
    </w:pPr>
    <w:rPr>
      <w:color w:val="EF4623" w:themeColor="accent1"/>
      <w:kern w:val="20"/>
      <w:sz w:val="44"/>
    </w:rPr>
  </w:style>
  <w:style w:type="character" w:customStyle="1" w:styleId="Cardettulo2">
    <w:name w:val="Car de título 2"/>
    <w:basedOn w:val="Fontepargpadro"/>
    <w:link w:val="ttulo2"/>
    <w:uiPriority w:val="1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customStyle="1" w:styleId="Citao1">
    <w:name w:val="Citação1"/>
    <w:basedOn w:val="Normal"/>
    <w:next w:val="Normal"/>
    <w:link w:val="Cardecitao"/>
    <w:uiPriority w:val="1"/>
    <w:unhideWhenUsed/>
    <w:qFormat/>
    <w:pPr>
      <w:spacing w:before="240" w:after="240" w:line="288" w:lineRule="auto"/>
    </w:pPr>
    <w:rPr>
      <w:i/>
      <w:iCs/>
      <w:color w:val="EF4623" w:themeColor="accent1"/>
      <w:kern w:val="20"/>
      <w:sz w:val="24"/>
    </w:rPr>
  </w:style>
  <w:style w:type="character" w:customStyle="1" w:styleId="Cardecitao">
    <w:name w:val="Car de citação"/>
    <w:basedOn w:val="Fontepargpadro"/>
    <w:link w:val="Citao1"/>
    <w:uiPriority w:val="1"/>
    <w:rPr>
      <w:i/>
      <w:iCs/>
      <w:color w:val="EF4623" w:themeColor="accent1"/>
      <w:kern w:val="20"/>
      <w:sz w:val="24"/>
    </w:rPr>
  </w:style>
  <w:style w:type="paragraph" w:customStyle="1" w:styleId="Assinatura1">
    <w:name w:val="Assinatura1"/>
    <w:basedOn w:val="Normal"/>
    <w:link w:val="Cardeassinatura"/>
    <w:uiPriority w:val="9"/>
    <w:unhideWhenUsed/>
    <w:qFormat/>
    <w:pPr>
      <w:spacing w:before="720" w:after="0" w:line="312" w:lineRule="auto"/>
      <w:contextualSpacing/>
    </w:pPr>
    <w:rPr>
      <w:color w:val="595959" w:themeColor="text1" w:themeTint="A6"/>
      <w:kern w:val="20"/>
    </w:rPr>
  </w:style>
  <w:style w:type="character" w:customStyle="1" w:styleId="Cardeassinatura">
    <w:name w:val="Car de assinatura"/>
    <w:basedOn w:val="Fontepargpadro"/>
    <w:link w:val="Assinatura1"/>
    <w:uiPriority w:val="9"/>
    <w:rPr>
      <w:color w:val="595959" w:themeColor="text1" w:themeTint="A6"/>
      <w:kern w:val="20"/>
    </w:rPr>
  </w:style>
  <w:style w:type="character" w:customStyle="1" w:styleId="Semcardeespaamento">
    <w:name w:val="Sem car de espaçamento"/>
    <w:basedOn w:val="Fontepargpadro"/>
    <w:link w:val="Semespaamento"/>
    <w:uiPriority w:val="1"/>
  </w:style>
  <w:style w:type="paragraph" w:customStyle="1" w:styleId="Listacommarcadores">
    <w:name w:val="Lista com marcadores"/>
    <w:basedOn w:val="Normal"/>
    <w:uiPriority w:val="1"/>
    <w:unhideWhenUsed/>
    <w:qFormat/>
    <w:pPr>
      <w:numPr>
        <w:numId w:val="1"/>
      </w:numPr>
      <w:spacing w:before="40" w:after="40" w:line="288" w:lineRule="auto"/>
    </w:pPr>
    <w:rPr>
      <w:color w:val="595959" w:themeColor="text1" w:themeTint="A6"/>
      <w:kern w:val="20"/>
    </w:rPr>
  </w:style>
  <w:style w:type="paragraph" w:customStyle="1" w:styleId="Listanumerada">
    <w:name w:val="Lista numerada"/>
    <w:basedOn w:val="Normal"/>
    <w:uiPriority w:val="1"/>
    <w:unhideWhenUsed/>
    <w:qFormat/>
    <w:pPr>
      <w:numPr>
        <w:numId w:val="3"/>
      </w:numPr>
      <w:spacing w:before="40" w:after="160" w:line="288" w:lineRule="auto"/>
      <w:contextualSpacing/>
    </w:pPr>
    <w:rPr>
      <w:color w:val="595959" w:themeColor="text1" w:themeTint="A6"/>
      <w:kern w:val="20"/>
    </w:rPr>
  </w:style>
  <w:style w:type="paragraph" w:customStyle="1" w:styleId="Listanumerada2">
    <w:name w:val="Lista numerada 2"/>
    <w:basedOn w:val="Normal"/>
    <w:uiPriority w:val="1"/>
    <w:unhideWhenUsed/>
    <w:qFormat/>
    <w:pPr>
      <w:numPr>
        <w:ilvl w:val="1"/>
        <w:numId w:val="3"/>
      </w:numPr>
      <w:spacing w:before="40" w:after="160" w:line="288" w:lineRule="auto"/>
      <w:contextualSpacing/>
    </w:pPr>
    <w:rPr>
      <w:color w:val="595959" w:themeColor="text1" w:themeTint="A6"/>
      <w:kern w:val="20"/>
    </w:rPr>
  </w:style>
  <w:style w:type="paragraph" w:customStyle="1" w:styleId="Listanumerada3">
    <w:name w:val="Lista numerada 3"/>
    <w:basedOn w:val="Normal"/>
    <w:uiPriority w:val="18"/>
    <w:unhideWhenUsed/>
    <w:pPr>
      <w:numPr>
        <w:ilvl w:val="2"/>
        <w:numId w:val="3"/>
      </w:numPr>
      <w:spacing w:before="40" w:after="160" w:line="288" w:lineRule="auto"/>
      <w:contextualSpacing/>
    </w:pPr>
    <w:rPr>
      <w:color w:val="595959" w:themeColor="text1" w:themeTint="A6"/>
      <w:kern w:val="20"/>
    </w:rPr>
  </w:style>
  <w:style w:type="paragraph" w:customStyle="1" w:styleId="Listanumerada4">
    <w:name w:val="Lista numerada 4"/>
    <w:basedOn w:val="Normal"/>
    <w:uiPriority w:val="18"/>
    <w:unhideWhenUsed/>
    <w:pPr>
      <w:numPr>
        <w:ilvl w:val="3"/>
        <w:numId w:val="3"/>
      </w:numPr>
      <w:spacing w:before="40" w:after="160" w:line="288" w:lineRule="auto"/>
      <w:contextualSpacing/>
    </w:pPr>
    <w:rPr>
      <w:color w:val="595959" w:themeColor="text1" w:themeTint="A6"/>
      <w:kern w:val="20"/>
    </w:rPr>
  </w:style>
  <w:style w:type="paragraph" w:customStyle="1" w:styleId="Listanumerada5">
    <w:name w:val="Lista numerada 5"/>
    <w:basedOn w:val="Normal"/>
    <w:uiPriority w:val="18"/>
    <w:unhideWhenUsed/>
    <w:pPr>
      <w:numPr>
        <w:ilvl w:val="4"/>
        <w:numId w:val="3"/>
      </w:numPr>
      <w:spacing w:before="40" w:after="160" w:line="288" w:lineRule="auto"/>
      <w:contextualSpacing/>
    </w:pPr>
    <w:rPr>
      <w:color w:val="595959" w:themeColor="text1" w:themeTint="A6"/>
      <w:kern w:val="20"/>
    </w:rPr>
  </w:style>
  <w:style w:type="table" w:customStyle="1" w:styleId="Tabelafinanceira">
    <w:name w:val="Tabela financeira"/>
    <w:basedOn w:val="Tabelanormal"/>
    <w:uiPriority w:val="99"/>
    <w:pPr>
      <w:spacing w:before="60" w:after="60" w:line="240" w:lineRule="auto"/>
    </w:pPr>
    <w:tblPr>
      <w:tblBorders>
        <w:top w:val="single" w:sz="8" w:space="0" w:color="000000" w:themeColor="text1"/>
        <w:left w:val="single" w:sz="8" w:space="0" w:color="000000" w:themeColor="text1"/>
        <w:bottom w:val="single" w:sz="24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left w:w="72" w:type="dxa"/>
        <w:right w:w="72" w:type="dxa"/>
      </w:tblCellMar>
    </w:tblPr>
    <w:tblStylePr w:type="firstRow">
      <w:pPr>
        <w:wordWrap/>
        <w:spacing w:beforeLines="0" w:before="40" w:beforeAutospacing="0" w:afterLines="0" w:after="40" w:afterAutospacing="0"/>
        <w:jc w:val="left"/>
      </w:pPr>
      <w:rPr>
        <w:rFonts w:asciiTheme="majorHAnsi" w:hAnsiTheme="majorHAnsi"/>
        <w:b/>
        <w:i w:val="0"/>
        <w:caps w:val="0"/>
        <w:smallCaps w:val="0"/>
        <w:color w:val="000000" w:themeColor="text1"/>
        <w:sz w:val="22"/>
      </w:rPr>
    </w:tblStylePr>
    <w:tblStylePr w:type="firstCol">
      <w:rPr>
        <w:b/>
        <w:color w:val="000000" w:themeColor="text1"/>
      </w:rPr>
    </w:tblStylePr>
  </w:style>
  <w:style w:type="character" w:customStyle="1" w:styleId="refernciadeanotao">
    <w:name w:val="referência de anotação"/>
    <w:basedOn w:val="Fontepargpadro"/>
    <w:uiPriority w:val="99"/>
    <w:semiHidden/>
    <w:unhideWhenUsed/>
    <w:rPr>
      <w:sz w:val="16"/>
    </w:rPr>
  </w:style>
  <w:style w:type="paragraph" w:customStyle="1" w:styleId="textodaanotao">
    <w:name w:val="texto da anotação"/>
    <w:basedOn w:val="Normal"/>
    <w:link w:val="Cardetextodocomentrio"/>
    <w:uiPriority w:val="99"/>
    <w:semiHidden/>
    <w:unhideWhenUsed/>
    <w:pPr>
      <w:spacing w:line="240" w:lineRule="auto"/>
    </w:pPr>
  </w:style>
  <w:style w:type="character" w:customStyle="1" w:styleId="Cardetextodocomentrio">
    <w:name w:val="Car de texto do comentário"/>
    <w:basedOn w:val="Fontepargpadro"/>
    <w:link w:val="textodaanotao"/>
    <w:uiPriority w:val="99"/>
    <w:semiHidden/>
  </w:style>
  <w:style w:type="paragraph" w:customStyle="1" w:styleId="assuntodaanotao">
    <w:name w:val="assunto da anotação"/>
    <w:basedOn w:val="textodaanotao"/>
    <w:next w:val="textodaanotao"/>
    <w:link w:val="Cardeassuntodocomentrio"/>
    <w:uiPriority w:val="99"/>
    <w:semiHidden/>
    <w:unhideWhenUsed/>
    <w:rPr>
      <w:b/>
      <w:bCs/>
    </w:rPr>
  </w:style>
  <w:style w:type="character" w:customStyle="1" w:styleId="Cardeassuntodocomentrio">
    <w:name w:val="Car de assunto do comentário"/>
    <w:basedOn w:val="Cardetextodocomentrio"/>
    <w:link w:val="assuntodaanotao"/>
    <w:uiPriority w:val="99"/>
    <w:semiHidden/>
    <w:rPr>
      <w:b/>
      <w:bCs/>
    </w:rPr>
  </w:style>
  <w:style w:type="table" w:customStyle="1" w:styleId="Sombreamentoclaro">
    <w:name w:val="Sombreamento claro"/>
    <w:basedOn w:val="Tabelanormal"/>
    <w:uiPriority w:val="6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Decimaldotextodatabela">
    <w:name w:val="Decimal do texto da tabela"/>
    <w:basedOn w:val="Normal"/>
    <w:uiPriority w:val="1"/>
    <w:qFormat/>
    <w:pPr>
      <w:tabs>
        <w:tab w:val="decimal" w:pos="869"/>
      </w:tabs>
      <w:spacing w:before="60" w:after="60" w:line="240" w:lineRule="auto"/>
    </w:pPr>
  </w:style>
  <w:style w:type="paragraph" w:customStyle="1" w:styleId="Textodatabela">
    <w:name w:val="Texto da tabela"/>
    <w:basedOn w:val="Normal"/>
    <w:uiPriority w:val="1"/>
    <w:qFormat/>
    <w:pPr>
      <w:spacing w:before="60" w:after="60" w:line="240" w:lineRule="auto"/>
    </w:pPr>
  </w:style>
  <w:style w:type="paragraph" w:customStyle="1" w:styleId="Organizao">
    <w:name w:val="Organização"/>
    <w:basedOn w:val="Normal"/>
    <w:uiPriority w:val="2"/>
    <w:qFormat/>
    <w:pPr>
      <w:spacing w:after="60" w:line="240" w:lineRule="auto"/>
      <w:ind w:left="29" w:right="29"/>
    </w:pPr>
    <w:rPr>
      <w:b/>
      <w:bCs/>
      <w:color w:val="EF4623" w:themeColor="accent1"/>
      <w:sz w:val="3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33E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33ECD"/>
    <w:rPr>
      <w:rFonts w:ascii="Tahoma" w:hAnsi="Tahoma" w:cs="Tahoma"/>
      <w:sz w:val="16"/>
      <w:szCs w:val="16"/>
    </w:rPr>
  </w:style>
  <w:style w:type="paragraph" w:styleId="Cabealho0">
    <w:name w:val="header"/>
    <w:basedOn w:val="Normal"/>
    <w:link w:val="CabealhoChar"/>
    <w:uiPriority w:val="99"/>
    <w:unhideWhenUsed/>
    <w:qFormat/>
    <w:rsid w:val="00C21F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C21F5A"/>
  </w:style>
  <w:style w:type="paragraph" w:styleId="Rodap0">
    <w:name w:val="footer"/>
    <w:basedOn w:val="Normal"/>
    <w:link w:val="RodapChar"/>
    <w:uiPriority w:val="99"/>
    <w:unhideWhenUsed/>
    <w:qFormat/>
    <w:rsid w:val="00C21F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0"/>
    <w:uiPriority w:val="99"/>
    <w:rsid w:val="00C21F5A"/>
  </w:style>
  <w:style w:type="character" w:customStyle="1" w:styleId="Ttulo1Char">
    <w:name w:val="Título 1 Char"/>
    <w:basedOn w:val="Fontepargpadro"/>
    <w:link w:val="Ttulo1"/>
    <w:uiPriority w:val="9"/>
    <w:rsid w:val="006B4626"/>
    <w:rPr>
      <w:rFonts w:asciiTheme="majorHAnsi" w:eastAsiaTheme="majorEastAsia" w:hAnsiTheme="majorHAnsi" w:cstheme="majorBidi"/>
      <w:color w:val="BF2B0E" w:themeColor="accent1" w:themeShade="BF"/>
      <w:sz w:val="32"/>
      <w:szCs w:val="32"/>
    </w:rPr>
  </w:style>
  <w:style w:type="paragraph" w:styleId="CabealhodoSumrio">
    <w:name w:val="TOC Heading"/>
    <w:aliases w:val="Título da Barra Lateral"/>
    <w:basedOn w:val="Ttulo1"/>
    <w:next w:val="Normal"/>
    <w:uiPriority w:val="39"/>
    <w:unhideWhenUsed/>
    <w:qFormat/>
    <w:rsid w:val="006B4626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Sumrio10">
    <w:name w:val="toc 1"/>
    <w:basedOn w:val="Normal"/>
    <w:next w:val="Normal"/>
    <w:autoRedefine/>
    <w:uiPriority w:val="39"/>
    <w:unhideWhenUsed/>
    <w:rsid w:val="006B4626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6B4626"/>
    <w:pPr>
      <w:spacing w:after="100"/>
      <w:ind w:left="200"/>
    </w:pPr>
  </w:style>
  <w:style w:type="character" w:styleId="Hyperlink">
    <w:name w:val="Hyperlink"/>
    <w:basedOn w:val="Fontepargpadro"/>
    <w:uiPriority w:val="99"/>
    <w:unhideWhenUsed/>
    <w:rsid w:val="006B4626"/>
    <w:rPr>
      <w:color w:val="5F5F5F" w:themeColor="hyperlink"/>
      <w:u w:val="single"/>
    </w:rPr>
  </w:style>
  <w:style w:type="character" w:styleId="TextodoEspaoReservado0">
    <w:name w:val="Placeholder Text"/>
    <w:basedOn w:val="Fontepargpadro"/>
    <w:uiPriority w:val="99"/>
    <w:semiHidden/>
    <w:rsid w:val="00F01587"/>
    <w:rPr>
      <w:color w:val="808080"/>
    </w:rPr>
  </w:style>
  <w:style w:type="paragraph" w:styleId="SemEspaamento0">
    <w:name w:val="No Spacing"/>
    <w:link w:val="SemEspaamentoChar"/>
    <w:uiPriority w:val="1"/>
    <w:qFormat/>
    <w:rsid w:val="00D1760C"/>
    <w:pPr>
      <w:spacing w:after="0" w:line="240" w:lineRule="auto"/>
    </w:pPr>
    <w:rPr>
      <w:rFonts w:eastAsiaTheme="minorEastAsia"/>
      <w:color w:val="auto"/>
      <w:kern w:val="2"/>
      <w:sz w:val="22"/>
      <w:szCs w:val="22"/>
      <w14:ligatures w14:val="standard"/>
    </w:rPr>
  </w:style>
  <w:style w:type="character" w:customStyle="1" w:styleId="SemEspaamentoChar">
    <w:name w:val="Sem Espaçamento Char"/>
    <w:basedOn w:val="Fontepargpadro"/>
    <w:link w:val="SemEspaamento0"/>
    <w:uiPriority w:val="1"/>
    <w:rsid w:val="00D1760C"/>
    <w:rPr>
      <w:rFonts w:eastAsiaTheme="minorEastAsia"/>
      <w:color w:val="auto"/>
      <w:kern w:val="2"/>
      <w:sz w:val="22"/>
      <w:szCs w:val="22"/>
      <w14:ligatures w14:val="standard"/>
    </w:rPr>
  </w:style>
  <w:style w:type="paragraph" w:styleId="PargrafodaLista">
    <w:name w:val="List Paragraph"/>
    <w:basedOn w:val="Normal"/>
    <w:uiPriority w:val="34"/>
    <w:qFormat/>
    <w:rsid w:val="00A80145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0336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14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image" Target="media/image28.jpeg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34" Type="http://schemas.openxmlformats.org/officeDocument/2006/relationships/image" Target="media/image23.jpeg"/><Relationship Id="rId42" Type="http://schemas.openxmlformats.org/officeDocument/2006/relationships/image" Target="media/image31.png"/><Relationship Id="rId7" Type="http://schemas.openxmlformats.org/officeDocument/2006/relationships/webSettings" Target="webSetting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41" Type="http://schemas.openxmlformats.org/officeDocument/2006/relationships/image" Target="media/image30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esusfaceel.unifesspa.edu.br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10" Type="http://schemas.openxmlformats.org/officeDocument/2006/relationships/header" Target="header1.xm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4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sue\AppData\Roaming\Microsoft\Templates\Relat&#243;rio%20Anual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D3599A5B1704A42B2005CB778F2B82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5BED140-3EA9-46E7-9666-9AED422EFE5F}"/>
      </w:docPartPr>
      <w:docPartBody>
        <w:p w:rsidR="00233037" w:rsidRDefault="0038583F">
          <w:pPr>
            <w:pStyle w:val="AD3599A5B1704A42B2005CB778F2B825"/>
          </w:pPr>
          <w:r>
            <w:t>[Endereço de email]</w:t>
          </w:r>
        </w:p>
      </w:docPartBody>
    </w:docPart>
    <w:docPart>
      <w:docPartPr>
        <w:name w:val="BFD0E0C4943245B6BB5C24168064531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EB833E9-7DE0-4E36-A241-DAE5D91E4813}"/>
      </w:docPartPr>
      <w:docPartBody>
        <w:p w:rsidR="00233037" w:rsidRDefault="0038583F">
          <w:pPr>
            <w:pStyle w:val="BFD0E0C4943245B6BB5C241680645313"/>
          </w:pPr>
          <w:r>
            <w:rPr>
              <w:rStyle w:val="Forte1"/>
            </w:rPr>
            <w:t>[Empresa]</w:t>
          </w:r>
        </w:p>
      </w:docPartBody>
    </w:docPart>
    <w:docPart>
      <w:docPartPr>
        <w:name w:val="F4E0C220900D4C54B579400647996FC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5A3DC3D-F50B-4494-960B-C992888C8462}"/>
      </w:docPartPr>
      <w:docPartBody>
        <w:p w:rsidR="00233037" w:rsidRDefault="0038583F">
          <w:pPr>
            <w:pStyle w:val="F4E0C220900D4C54B579400647996FC1"/>
          </w:pPr>
          <w:r>
            <w:t>[Endereço, Cidade, Estado CEP]</w:t>
          </w:r>
        </w:p>
      </w:docPartBody>
    </w:docPart>
    <w:docPart>
      <w:docPartPr>
        <w:name w:val="886D005B55DB4C3F8A5A9052BCA4BDA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33A2E79-B6CB-4A7D-93CF-A5B8BA37D710}"/>
      </w:docPartPr>
      <w:docPartBody>
        <w:p w:rsidR="00233037" w:rsidRDefault="0038583F">
          <w:pPr>
            <w:pStyle w:val="886D005B55DB4C3F8A5A9052BCA4BDA2"/>
          </w:pPr>
          <w:r>
            <w:t>[Site]</w:t>
          </w:r>
        </w:p>
      </w:docPartBody>
    </w:docPart>
    <w:docPart>
      <w:docPartPr>
        <w:name w:val="3E9704AA796144ED940CF656CEAA8A1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7DB95D8-3AD5-4EA1-8FEA-6BF0F905A478}"/>
      </w:docPartPr>
      <w:docPartBody>
        <w:p w:rsidR="00233037" w:rsidRDefault="0038583F">
          <w:pPr>
            <w:pStyle w:val="3E9704AA796144ED940CF656CEAA8A14"/>
          </w:pPr>
          <w:r>
            <w:t>Relatório Anual</w:t>
          </w:r>
        </w:p>
      </w:docPartBody>
    </w:docPart>
    <w:docPart>
      <w:docPartPr>
        <w:name w:val="C11FCAC77ED64CA0BE55D7A937B629A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FCC2A32-3415-4F45-B1DA-A60874E06E1D}"/>
      </w:docPartPr>
      <w:docPartBody>
        <w:p w:rsidR="00233037" w:rsidRDefault="0038583F">
          <w:pPr>
            <w:pStyle w:val="C11FCAC77ED64CA0BE55D7A937B629A2"/>
          </w:pPr>
          <w:r>
            <w:t>[Ano]</w:t>
          </w:r>
        </w:p>
      </w:docPartBody>
    </w:docPart>
    <w:docPart>
      <w:docPartPr>
        <w:name w:val="67945991EDE641B89559F8F7B6419AF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4392781-D160-48E0-8069-B6E9A3366542}"/>
      </w:docPartPr>
      <w:docPartBody>
        <w:p w:rsidR="00000000" w:rsidRDefault="00AB22E1" w:rsidP="00AB22E1">
          <w:pPr>
            <w:pStyle w:val="67945991EDE641B89559F8F7B6419AF0"/>
          </w:pPr>
          <w:r>
            <w:t>[Endereço de email]</w:t>
          </w:r>
        </w:p>
      </w:docPartBody>
    </w:docPart>
    <w:docPart>
      <w:docPartPr>
        <w:name w:val="A2932D94D7A8481BA4898DA061F746C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7D8DE7B-6F74-4432-9327-FD3F4C855DA1}"/>
      </w:docPartPr>
      <w:docPartBody>
        <w:p w:rsidR="00000000" w:rsidRDefault="00AB22E1" w:rsidP="00AB22E1">
          <w:pPr>
            <w:pStyle w:val="A2932D94D7A8481BA4898DA061F746C5"/>
          </w:pPr>
          <w:r>
            <w:t>[Endereço de email]</w:t>
          </w:r>
        </w:p>
      </w:docPartBody>
    </w:docPart>
    <w:docPart>
      <w:docPartPr>
        <w:name w:val="2720D0F4DA064B0DB8F4E7FE50BE9F2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60ADAFE-6F2D-49D6-9E51-0D550B4938F6}"/>
      </w:docPartPr>
      <w:docPartBody>
        <w:p w:rsidR="00000000" w:rsidRDefault="00AB22E1" w:rsidP="00AB22E1">
          <w:pPr>
            <w:pStyle w:val="2720D0F4DA064B0DB8F4E7FE50BE9F23"/>
          </w:pPr>
          <w:r>
            <w:t>[Endereço de email]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60E6EB78"/>
    <w:lvl w:ilvl="0">
      <w:start w:val="1"/>
      <w:numFmt w:val="bullet"/>
      <w:pStyle w:val="Listacommarcadores"/>
      <w:lvlText w:val="•"/>
      <w:lvlJc w:val="left"/>
      <w:pPr>
        <w:ind w:left="576" w:hanging="288"/>
      </w:pPr>
      <w:rPr>
        <w:rFonts w:ascii="Cambria" w:hAnsi="Cambria" w:hint="default"/>
        <w:color w:val="4472C4" w:themeColor="accent1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83F"/>
    <w:rsid w:val="000B59E9"/>
    <w:rsid w:val="000B7C83"/>
    <w:rsid w:val="00147F6B"/>
    <w:rsid w:val="00181880"/>
    <w:rsid w:val="00233037"/>
    <w:rsid w:val="0038583F"/>
    <w:rsid w:val="004571F7"/>
    <w:rsid w:val="005B13E6"/>
    <w:rsid w:val="00AB22E1"/>
    <w:rsid w:val="00F53AA1"/>
    <w:rsid w:val="00F842E7"/>
    <w:rsid w:val="00F91FF6"/>
    <w:rsid w:val="00FD6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072465C8A1D74683A92198DBB9AA9F9B">
    <w:name w:val="072465C8A1D74683A92198DBB9AA9F9B"/>
  </w:style>
  <w:style w:type="paragraph" w:customStyle="1" w:styleId="4260FCCED11D4EAB9784D316995E67D2">
    <w:name w:val="4260FCCED11D4EAB9784D316995E67D2"/>
  </w:style>
  <w:style w:type="paragraph" w:customStyle="1" w:styleId="61F37852C5C64FD1AF6D2C41D8EC3B9B">
    <w:name w:val="61F37852C5C64FD1AF6D2C41D8EC3B9B"/>
  </w:style>
  <w:style w:type="paragraph" w:customStyle="1" w:styleId="B384F6F59EB0489C861DA205E77A5D5F">
    <w:name w:val="B384F6F59EB0489C861DA205E77A5D5F"/>
  </w:style>
  <w:style w:type="paragraph" w:customStyle="1" w:styleId="AADAB6A3700D4E9EBB5FF742AB9E51F2">
    <w:name w:val="AADAB6A3700D4E9EBB5FF742AB9E51F2"/>
  </w:style>
  <w:style w:type="paragraph" w:customStyle="1" w:styleId="BFCECF24D45E4E7292E41CAA459123FB">
    <w:name w:val="BFCECF24D45E4E7292E41CAA459123FB"/>
  </w:style>
  <w:style w:type="paragraph" w:customStyle="1" w:styleId="F8CD3951D2934099B76068EC74B6B689">
    <w:name w:val="F8CD3951D2934099B76068EC74B6B689"/>
  </w:style>
  <w:style w:type="paragraph" w:customStyle="1" w:styleId="Listacommarcadores">
    <w:name w:val="Lista com marcadores"/>
    <w:basedOn w:val="Normal"/>
    <w:uiPriority w:val="1"/>
    <w:unhideWhenUsed/>
    <w:qFormat/>
    <w:pPr>
      <w:numPr>
        <w:numId w:val="1"/>
      </w:numPr>
      <w:spacing w:before="40" w:after="40" w:line="288" w:lineRule="auto"/>
    </w:pPr>
    <w:rPr>
      <w:rFonts w:eastAsiaTheme="minorHAnsi"/>
      <w:color w:val="595959" w:themeColor="text1" w:themeTint="A6"/>
      <w:kern w:val="20"/>
      <w:sz w:val="20"/>
      <w:szCs w:val="20"/>
    </w:rPr>
  </w:style>
  <w:style w:type="paragraph" w:customStyle="1" w:styleId="BAF83B483C474E689559FF8293FC0690">
    <w:name w:val="BAF83B483C474E689559FF8293FC0690"/>
  </w:style>
  <w:style w:type="paragraph" w:customStyle="1" w:styleId="4AB98AFDE6E6479EB828FE7F697FCB40">
    <w:name w:val="4AB98AFDE6E6479EB828FE7F697FCB40"/>
  </w:style>
  <w:style w:type="paragraph" w:customStyle="1" w:styleId="F71CF3D9B07B43F8B020BE72FCC41AB1">
    <w:name w:val="F71CF3D9B07B43F8B020BE72FCC41AB1"/>
  </w:style>
  <w:style w:type="paragraph" w:customStyle="1" w:styleId="DA32445CE9A94FD2AB51E6F52A054851">
    <w:name w:val="DA32445CE9A94FD2AB51E6F52A054851"/>
  </w:style>
  <w:style w:type="paragraph" w:customStyle="1" w:styleId="AC5F30EC22214BB89C3581083F78454A">
    <w:name w:val="AC5F30EC22214BB89C3581083F78454A"/>
  </w:style>
  <w:style w:type="paragraph" w:customStyle="1" w:styleId="F412BF07103D43A5B1D4D65E4DED57F5">
    <w:name w:val="F412BF07103D43A5B1D4D65E4DED57F5"/>
  </w:style>
  <w:style w:type="paragraph" w:customStyle="1" w:styleId="8B57011FE8AE4599AB966CCBE6339229">
    <w:name w:val="8B57011FE8AE4599AB966CCBE6339229"/>
  </w:style>
  <w:style w:type="paragraph" w:customStyle="1" w:styleId="4AD16FBA3AD4487094F2D7B205629879">
    <w:name w:val="4AD16FBA3AD4487094F2D7B205629879"/>
  </w:style>
  <w:style w:type="character" w:customStyle="1" w:styleId="Forte1">
    <w:name w:val="Forte1"/>
    <w:basedOn w:val="Fontepargpadro"/>
    <w:uiPriority w:val="10"/>
    <w:qFormat/>
    <w:rPr>
      <w:b/>
      <w:bCs/>
    </w:rPr>
  </w:style>
  <w:style w:type="paragraph" w:customStyle="1" w:styleId="57E4A69CD50A4B3AB6A256E7D80E7CCD">
    <w:name w:val="57E4A69CD50A4B3AB6A256E7D80E7CCD"/>
  </w:style>
  <w:style w:type="paragraph" w:customStyle="1" w:styleId="3C9EDC5B31204326B2849FCAF51CE4E6">
    <w:name w:val="3C9EDC5B31204326B2849FCAF51CE4E6"/>
  </w:style>
  <w:style w:type="paragraph" w:customStyle="1" w:styleId="31CD1B2167E34C34B994AF6B8BE072EB">
    <w:name w:val="31CD1B2167E34C34B994AF6B8BE072EB"/>
  </w:style>
  <w:style w:type="paragraph" w:customStyle="1" w:styleId="8F9D7B43EF0241C59DF147FB64E295DF">
    <w:name w:val="8F9D7B43EF0241C59DF147FB64E295DF"/>
  </w:style>
  <w:style w:type="paragraph" w:customStyle="1" w:styleId="AD3599A5B1704A42B2005CB778F2B825">
    <w:name w:val="AD3599A5B1704A42B2005CB778F2B825"/>
  </w:style>
  <w:style w:type="paragraph" w:customStyle="1" w:styleId="BFD0E0C4943245B6BB5C241680645313">
    <w:name w:val="BFD0E0C4943245B6BB5C241680645313"/>
  </w:style>
  <w:style w:type="paragraph" w:customStyle="1" w:styleId="F4E0C220900D4C54B579400647996FC1">
    <w:name w:val="F4E0C220900D4C54B579400647996FC1"/>
  </w:style>
  <w:style w:type="paragraph" w:customStyle="1" w:styleId="886D005B55DB4C3F8A5A9052BCA4BDA2">
    <w:name w:val="886D005B55DB4C3F8A5A9052BCA4BDA2"/>
  </w:style>
  <w:style w:type="paragraph" w:customStyle="1" w:styleId="3E9704AA796144ED940CF656CEAA8A14">
    <w:name w:val="3E9704AA796144ED940CF656CEAA8A14"/>
  </w:style>
  <w:style w:type="paragraph" w:customStyle="1" w:styleId="C11FCAC77ED64CA0BE55D7A937B629A2">
    <w:name w:val="C11FCAC77ED64CA0BE55D7A937B629A2"/>
  </w:style>
  <w:style w:type="paragraph" w:customStyle="1" w:styleId="0B1808989B594CC0B0F13CC985889853">
    <w:name w:val="0B1808989B594CC0B0F13CC985889853"/>
  </w:style>
  <w:style w:type="paragraph" w:customStyle="1" w:styleId="67945991EDE641B89559F8F7B6419AF0">
    <w:name w:val="67945991EDE641B89559F8F7B6419AF0"/>
    <w:rsid w:val="00AB22E1"/>
  </w:style>
  <w:style w:type="paragraph" w:customStyle="1" w:styleId="A2932D94D7A8481BA4898DA061F746C5">
    <w:name w:val="A2932D94D7A8481BA4898DA061F746C5"/>
    <w:rsid w:val="00AB22E1"/>
  </w:style>
  <w:style w:type="paragraph" w:customStyle="1" w:styleId="3C424C8176984874837E2746BEAF5080">
    <w:name w:val="3C424C8176984874837E2746BEAF5080"/>
    <w:rsid w:val="00AB22E1"/>
  </w:style>
  <w:style w:type="paragraph" w:customStyle="1" w:styleId="0B8865D461A84FA4BBB04A39BB2F2BEB">
    <w:name w:val="0B8865D461A84FA4BBB04A39BB2F2BEB"/>
    <w:rsid w:val="00AB22E1"/>
  </w:style>
  <w:style w:type="paragraph" w:customStyle="1" w:styleId="82DB1DD58E5A450EB64DAD316F9981AE">
    <w:name w:val="82DB1DD58E5A450EB64DAD316F9981AE"/>
    <w:rsid w:val="00AB22E1"/>
  </w:style>
  <w:style w:type="paragraph" w:customStyle="1" w:styleId="C82C1BD43A5242EDA1271F621F14A57D">
    <w:name w:val="C82C1BD43A5242EDA1271F621F14A57D"/>
    <w:rsid w:val="00AB22E1"/>
  </w:style>
  <w:style w:type="paragraph" w:customStyle="1" w:styleId="CF23D843F6BD4C07ABD0991453AF595C">
    <w:name w:val="CF23D843F6BD4C07ABD0991453AF595C"/>
    <w:rsid w:val="00AB22E1"/>
  </w:style>
  <w:style w:type="paragraph" w:customStyle="1" w:styleId="6B7B1B68C2E7478CB8D5FFED43CCBAD4">
    <w:name w:val="6B7B1B68C2E7478CB8D5FFED43CCBAD4"/>
    <w:rsid w:val="00AB22E1"/>
  </w:style>
  <w:style w:type="paragraph" w:customStyle="1" w:styleId="EB2542C44CD24DADB98723710B726635">
    <w:name w:val="EB2542C44CD24DADB98723710B726635"/>
    <w:rsid w:val="00AB22E1"/>
  </w:style>
  <w:style w:type="paragraph" w:customStyle="1" w:styleId="0C8AF4D5913B4399940B679E19A1C294">
    <w:name w:val="0C8AF4D5913B4399940B679E19A1C294"/>
    <w:rsid w:val="00AB22E1"/>
  </w:style>
  <w:style w:type="paragraph" w:customStyle="1" w:styleId="2720D0F4DA064B0DB8F4E7FE50BE9F23">
    <w:name w:val="2720D0F4DA064B0DB8F4E7FE50BE9F23"/>
    <w:rsid w:val="00AB22E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usiness Set_Red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EF4623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b" anchorCtr="0" forceAA="0" compatLnSpc="1">
        <a:prstTxWarp prst="textNoShape">
          <a:avLst/>
        </a:prstTxWarp>
        <a:sp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2018-11-29T00:00:00</PublishDate>
  <Abstract/>
  <CompanyAddress>Folha 31, Quadra 07, Lote Especial, s/n. Bairro: Nova Marabá. Marabá/PA 
CEP: 68507-590</CompanyAddress>
  <CompanyPhone/>
  <CompanyFax/>
  <CompanyEmail>esusfaceel@unifesspa.edu.br</CompanyEmail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102AADE-A2BC-441B-9099-D1E1F914E87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4476771-F6D4-4ABA-882F-B007C5436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Anual</Template>
  <TotalTime>1652</TotalTime>
  <Pages>1</Pages>
  <Words>3038</Words>
  <Characters>16406</Characters>
  <Application>Microsoft Office Word</Application>
  <DocSecurity>0</DocSecurity>
  <Lines>136</Lines>
  <Paragraphs>38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Manual do sistema MS</vt:lpstr>
      <vt:lpstr/>
    </vt:vector>
  </TitlesOfParts>
  <Company>UNIFESSPA – Universidade Federal do Sul e Sudeste do Pará</Company>
  <LinksUpToDate>false</LinksUpToDate>
  <CharactersWithSpaces>19406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do sistema MS</dc:title>
  <dc:creator>Josué de Oliveira</dc:creator>
  <cp:keywords/>
  <cp:lastModifiedBy>Josué de Oliveira</cp:lastModifiedBy>
  <cp:revision>49</cp:revision>
  <cp:lastPrinted>2019-01-09T16:25:00Z</cp:lastPrinted>
  <dcterms:created xsi:type="dcterms:W3CDTF">2018-11-29T16:29:00Z</dcterms:created>
  <dcterms:modified xsi:type="dcterms:W3CDTF">2019-01-09T16:25:00Z</dcterms:modified>
  <cp:contentStatus>https://www.unifesspa.edu.br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TC028350649991</vt:lpwstr>
  </property>
</Properties>
</file>